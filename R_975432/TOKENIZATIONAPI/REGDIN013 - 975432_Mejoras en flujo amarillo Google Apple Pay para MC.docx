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ind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Información del documento</w:t>
      </w:r>
    </w:p>
    <w:tbl>
      <w:tblPr>
        <w:tblW w:w="99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2218"/>
        <w:gridCol w:w="1259"/>
        <w:gridCol w:w="1673"/>
        <w:gridCol w:w="1689"/>
        <w:gridCol w:w="1961"/>
      </w:tblGrid>
      <w:tr>
        <w:trPr>
          <w:trHeight w:val="381" w:hRule="atLeast"/>
        </w:trPr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entregable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entregable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del desarrollador quien coordina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Perfil desarrollador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Jefe Desarrollo o Líder técnico que autoriza</w:t>
            </w:r>
          </w:p>
        </w:tc>
      </w:tr>
      <w:tr>
        <w:trPr>
          <w:trHeight w:val="215" w:hRule="atLeast"/>
        </w:trPr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975432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Mejoras en flujo amarillo Google Apple Pay para MC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id w:val="-208886738"/>
                <w:lock w:val="sdtLocked"/>
                <w:date w:fullDate="2026-10-13T00:00:00Z">
                  <w:dateFormat w:val="d/M/yyyy"/>
                  <w:lid w:val="es-419"/>
                </w:date>
              </w:sdtPr>
              <w:sdtContent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  <w:t>13/10/2026</w:t>
                </w:r>
              </w:sdtContent>
            </w:sdt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Ricardo Hernández Esquivel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Java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Kenner Gustavo Rivera Huezo</w:t>
            </w:r>
          </w:p>
        </w:tc>
      </w:tr>
      <w:tr>
        <w:trPr>
          <w:trHeight w:val="203" w:hRule="atLeast"/>
        </w:trPr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Datos del entorno de pruebas</w:t>
      </w:r>
    </w:p>
    <w:tbl>
      <w:tblPr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445"/>
        <w:gridCol w:w="2013"/>
        <w:gridCol w:w="1692"/>
        <w:gridCol w:w="1539"/>
        <w:gridCol w:w="1589"/>
      </w:tblGrid>
      <w:tr>
        <w:trPr/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Listar los protocolos seguros que se usó en el desarrollo (si aplica)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del servidor donde se realiza las pruebas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y versión del lenguaje de programación con el que se desarrolló (si aplica)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Aplicaciones utilizadas para hacer pruebas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Hubo excepciones de código seguro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 Análisis de Seguridad</w:t>
            </w:r>
          </w:p>
        </w:tc>
      </w:tr>
      <w:tr>
        <w:trPr>
          <w:trHeight w:val="60" w:hRule="atLeast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[No Aplica]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Java 21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Postman, SpringToolSuit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</w:tr>
    </w:tbl>
    <w:p>
      <w:pPr>
        <w:pStyle w:val="Header"/>
        <w:spacing w:before="0" w:after="0"/>
        <w:rPr>
          <w:rFonts w:ascii="Arial" w:hAnsi="Arial" w:cs="Arial"/>
          <w:bCs/>
          <w:i/>
          <w:i/>
          <w:iCs/>
          <w:sz w:val="14"/>
          <w:szCs w:val="12"/>
        </w:rPr>
      </w:pPr>
      <w:r>
        <w:rPr>
          <w:rFonts w:cs="Arial" w:ascii="Arial" w:hAnsi="Arial"/>
          <w:bCs/>
          <w:i/>
          <w:iCs/>
          <w:sz w:val="14"/>
          <w:szCs w:val="12"/>
        </w:rPr>
        <w:t>*Utilizar la versión de lenguaje de programación y utilizar los protocolos autorizados.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Actividades por probar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4"/>
        <w:gridCol w:w="1472"/>
        <w:gridCol w:w="1298"/>
        <w:gridCol w:w="1525"/>
      </w:tblGrid>
      <w:tr>
        <w:trPr/>
        <w:tc>
          <w:tcPr>
            <w:tcW w:w="5784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Criterios de aceptación</w:t>
            </w:r>
          </w:p>
        </w:tc>
        <w:tc>
          <w:tcPr>
            <w:tcW w:w="429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Resultado (indicarlo con una “X” el resultado)</w:t>
            </w:r>
          </w:p>
        </w:tc>
      </w:tr>
      <w:tr>
        <w:trPr/>
        <w:tc>
          <w:tcPr>
            <w:tcW w:w="5784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Normal"/>
              <w:widowControl/>
              <w:suppressAutoHyphens w:val="true"/>
              <w:overflowPunct w:val="false"/>
              <w:bidi w:val="0"/>
              <w:spacing w:before="0" w:after="240"/>
              <w:jc w:val="left"/>
              <w:textAlignment w:val="baseline"/>
              <w:rPr/>
            </w:pPr>
            <w:r>
              <w:rPr/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Aprobado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Pendiente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Observaciones</w:t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-: Api CheckElegibility :-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pacing w:before="0" w:after="0"/>
              <w:jc w:val="both"/>
              <w:rPr/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Se realiza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 xml:space="preserve"> adecuaciones 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e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 api para poder accionar los flujos amarillos de Google Pay y Apple Pay respondiendo con 85 cada vez que recibamos una recomendación verde para activar los métodos de autenticación para identificar al cliente y activar el token esto para los tokenRequestorID de wallets para MDES:</w:t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1080"/>
              <w:jc w:val="both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both"/>
              <w:rPr>
                <w:color w:val="000080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bidi="ar-SA"/>
              </w:rPr>
              <w:t>ApplePay - 50110030273</w:t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both"/>
              <w:rPr>
                <w:color w:val="000080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bidi="ar-SA"/>
              </w:rPr>
              <w:t>GooglePay - 50120834693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tokenRequestorID ApplePay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50110030273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5C8526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5C8526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972435"/>
                  <wp:effectExtent l="0" t="0" r="0" b="0"/>
                  <wp:wrapSquare wrapText="largest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97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(85):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155825"/>
                  <wp:effectExtent l="0" t="0" r="0" b="0"/>
                  <wp:wrapSquare wrapText="largest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15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tokenRequestorID GooglePay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50120834693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893060"/>
                  <wp:effectExtent l="0" t="0" r="0" b="0"/>
                  <wp:wrapSquare wrapText="largest"/>
                  <wp:docPr id="3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89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(85):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155825"/>
                  <wp:effectExtent l="0" t="0" r="0" b="0"/>
                  <wp:wrapSquare wrapText="largest"/>
                  <wp:docPr id="4" name="Imagen2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2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15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de no afectación con el tokenRequestorID ApplePay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40010030273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VISA: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849880"/>
                  <wp:effectExtent l="0" t="0" r="0" b="0"/>
                  <wp:wrapSquare wrapText="largest"/>
                  <wp:docPr id="5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84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1135380"/>
                  <wp:effectExtent l="0" t="0" r="0" b="0"/>
                  <wp:wrapSquare wrapText="largest"/>
                  <wp:docPr id="6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de no afectación con el tokenRequestorID GooglePay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40010075001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VISA: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968625"/>
                  <wp:effectExtent l="0" t="0" r="0" b="0"/>
                  <wp:wrapSquare wrapText="largest"/>
                  <wp:docPr id="7" name="Imagen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1135380"/>
                  <wp:effectExtent l="0" t="0" r="0" b="0"/>
                  <wp:wrapSquare wrapText="largest"/>
                  <wp:docPr id="8" name="Imagen9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9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Observaciones por considerar:</w:t>
      </w:r>
    </w:p>
    <w:tbl>
      <w:tblPr>
        <w:tblW w:w="10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0"/>
      </w:tblGrid>
      <w:tr>
        <w:trPr/>
        <w:tc>
          <w:tcPr>
            <w:tcW w:w="10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Normal"/>
        <w:spacing w:before="0" w:after="240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oddPage"/>
      <w:pgSz w:w="12240" w:h="15840"/>
      <w:pgMar w:left="1080" w:right="1080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REG-DIN-001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0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5</w:t>
    </w:r>
    <w:r>
      <w:rPr>
        <w:rStyle w:val="Pagenumber"/>
        <w:rFonts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REG-DIN-013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5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9" name="Imagen 5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5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10" name="Imagen 6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6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/>
      <w:drawing>
        <wp:inline distT="0" distB="0" distL="0" distR="0">
          <wp:extent cx="3619500" cy="732790"/>
          <wp:effectExtent l="0" t="0" r="0" b="0"/>
          <wp:docPr id="11" name="Imagen 4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4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>
      <w:rPr/>
      <w:drawing>
        <wp:inline distT="0" distB="0" distL="0" distR="0">
          <wp:extent cx="2434590" cy="733425"/>
          <wp:effectExtent l="0" t="0" r="0" b="0"/>
          <wp:docPr id="12" name="Imagen 3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3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</w:rPr>
      <w:t>Dirección de Servicios de Tecnologia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>Forma: REG-DIN-013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tru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tru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1"/>
      </w:numPr>
    </w:pPr>
    <w:rPr/>
  </w:style>
  <w:style w:type="paragraph" w:styleId="Parrafo1">
    <w:name w:val="Parrafo 1"/>
    <w:basedOn w:val="BodyText"/>
    <w:qFormat/>
    <w:pPr>
      <w:overflowPunct w:val="tru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tru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2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7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</Template>
  <TotalTime>1833</TotalTime>
  <Application>LibreOffice/24.2.2.2$Windows_x86 LibreOffice_project/d56cc158d8a96260b836f100ef4b4ef25d6f1a01</Application>
  <AppVersion>15.0000</AppVersion>
  <Pages>5</Pages>
  <Words>298</Words>
  <Characters>1693</Characters>
  <CharactersWithSpaces>1943</CharactersWithSpaces>
  <Paragraphs>57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2021-07-21T16:42:00Z</dcterms:created>
  <dc:creator>aggiron</dc:creator>
  <dc:description>Información resultado de reunión de trabajo para plantear la solución al requerimiento.</dc:description>
  <dc:language>es-AR</dc:language>
  <cp:lastModifiedBy/>
  <cp:lastPrinted>2026-10-09T10:18:21Z</cp:lastPrinted>
  <dcterms:modified xsi:type="dcterms:W3CDTF">2026-10-09T10:36:07Z</dcterms:modified>
  <cp:revision>70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0x010100644423D52131C04EBABDE405D8C52D3F</vt:lpwstr>
  </property>
  <property fmtid="{D5CDD505-2E9C-101B-9397-08002B2CF9AE}" pid="4" name="Order">
    <vt:r8>30500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>&lt;div class="ExternalClassDD9AF13DDEFC4F5787283160B1F10CF4"&gt;Pruebas Técnicas&lt;/div&gt;</vt:lpwstr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