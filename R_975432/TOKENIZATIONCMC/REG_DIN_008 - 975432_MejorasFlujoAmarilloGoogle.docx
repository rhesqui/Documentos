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001361" w14:textId="77777777" w:rsidR="00694040" w:rsidRDefault="00694040" w:rsidP="00A46E3D">
      <w:pPr>
        <w:pStyle w:val="Encabezado"/>
        <w:spacing w:after="0"/>
        <w:rPr>
          <w:rFonts w:ascii="Arial" w:hAnsi="Arial"/>
          <w:b/>
          <w:bCs/>
          <w:color w:val="C0C0C0"/>
          <w:sz w:val="16"/>
          <w:szCs w:val="16"/>
          <w:lang w:val="pt-BR"/>
        </w:rPr>
      </w:pPr>
      <w:r>
        <w:rPr>
          <w:rFonts w:ascii="Arial" w:hAnsi="Arial"/>
          <w:b/>
          <w:bCs/>
          <w:color w:val="C0C0C0"/>
          <w:sz w:val="16"/>
          <w:szCs w:val="16"/>
          <w:lang w:val="pt-BR"/>
        </w:rPr>
        <w:t xml:space="preserve">  </w:t>
      </w:r>
    </w:p>
    <w:p w14:paraId="1FF46D25" w14:textId="086E9461" w:rsidR="00694040" w:rsidRPr="00F23F1E" w:rsidRDefault="00694040" w:rsidP="00694040">
      <w:pPr>
        <w:pStyle w:val="Encabezado"/>
        <w:jc w:val="center"/>
        <w:rPr>
          <w:rFonts w:ascii="Arial" w:hAnsi="Arial"/>
          <w:b/>
          <w:caps/>
          <w:sz w:val="28"/>
        </w:rPr>
      </w:pPr>
      <w:r w:rsidRPr="00F23F1E">
        <w:rPr>
          <w:rFonts w:ascii="Arial" w:hAnsi="Arial"/>
          <w:b/>
          <w:caps/>
          <w:sz w:val="28"/>
        </w:rPr>
        <w:t>SOLICITUD DE TRASLADO A AMBIENTE DE PRODUCCIÓN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3999"/>
        <w:gridCol w:w="3344"/>
      </w:tblGrid>
      <w:tr w:rsidR="006B0597" w:rsidRPr="006B0597" w14:paraId="76FB0A9D" w14:textId="77777777" w:rsidTr="00433BF6">
        <w:trPr>
          <w:trHeight w:val="98"/>
        </w:trPr>
        <w:tc>
          <w:tcPr>
            <w:tcW w:w="2689" w:type="dxa"/>
          </w:tcPr>
          <w:p w14:paraId="6EFCE5B4" w14:textId="48BB6FB1" w:rsidR="006B0597" w:rsidRPr="005B4709" w:rsidRDefault="006B0597" w:rsidP="005F123C">
            <w:pPr>
              <w:spacing w:after="0"/>
              <w:rPr>
                <w:rFonts w:ascii="Arial" w:hAnsi="Arial" w:cs="Arial"/>
                <w:b/>
                <w:sz w:val="20"/>
              </w:rPr>
            </w:pPr>
            <w:r w:rsidRPr="005B4709">
              <w:rPr>
                <w:rFonts w:ascii="Arial" w:hAnsi="Arial" w:cs="Arial"/>
                <w:b/>
                <w:sz w:val="20"/>
              </w:rPr>
              <w:t>ID ENTREGABLE:</w:t>
            </w:r>
            <w:r w:rsidR="002E3278">
              <w:rPr>
                <w:rFonts w:ascii="Arial" w:hAnsi="Arial" w:cs="Arial"/>
                <w:b/>
                <w:sz w:val="20"/>
              </w:rPr>
              <w:t xml:space="preserve"> </w:t>
            </w:r>
            <w:r w:rsidR="009F4EE2" w:rsidRPr="009F4EE2">
              <w:t>975432</w:t>
            </w:r>
          </w:p>
        </w:tc>
        <w:tc>
          <w:tcPr>
            <w:tcW w:w="7343" w:type="dxa"/>
            <w:gridSpan w:val="2"/>
          </w:tcPr>
          <w:p w14:paraId="18184AD2" w14:textId="4A60F7AE" w:rsidR="006B0597" w:rsidRPr="005B4709" w:rsidRDefault="006B0597" w:rsidP="009F4EE2">
            <w:pPr>
              <w:spacing w:after="0"/>
              <w:rPr>
                <w:rFonts w:ascii="Arial" w:hAnsi="Arial" w:cs="Arial"/>
                <w:b/>
                <w:sz w:val="20"/>
              </w:rPr>
            </w:pPr>
            <w:r w:rsidRPr="005B4709">
              <w:rPr>
                <w:rFonts w:ascii="Arial" w:hAnsi="Arial" w:cs="Arial"/>
                <w:b/>
                <w:sz w:val="20"/>
              </w:rPr>
              <w:t>NOMBRE DEL ENTREGABLE:</w:t>
            </w:r>
            <w:r w:rsidRPr="005B4709">
              <w:rPr>
                <w:rFonts w:ascii="Arial" w:hAnsi="Arial" w:cs="Arial"/>
                <w:bCs/>
                <w:noProof/>
                <w:sz w:val="20"/>
                <w:lang w:val="es-419" w:eastAsia="es-419"/>
              </w:rPr>
              <w:t xml:space="preserve"> </w:t>
            </w:r>
            <w:r w:rsidR="009F4EE2" w:rsidRPr="009F4EE2"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 xml:space="preserve">Mejoras en flujo amarillo Google Apple </w:t>
            </w:r>
            <w:proofErr w:type="spellStart"/>
            <w:r w:rsidR="009F4EE2" w:rsidRPr="009F4EE2"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>Pay</w:t>
            </w:r>
            <w:proofErr w:type="spellEnd"/>
            <w:r w:rsidR="009F4EE2" w:rsidRPr="009F4EE2"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 xml:space="preserve"> para MC</w:t>
            </w:r>
          </w:p>
        </w:tc>
      </w:tr>
      <w:tr w:rsidR="006B0597" w:rsidRPr="006B0597" w14:paraId="29F11238" w14:textId="77777777" w:rsidTr="006B0597">
        <w:tc>
          <w:tcPr>
            <w:tcW w:w="2689" w:type="dxa"/>
          </w:tcPr>
          <w:p w14:paraId="49C777A8" w14:textId="77777777" w:rsidR="00BA6273" w:rsidRDefault="00BA6273" w:rsidP="00BA6273">
            <w:pPr>
              <w:spacing w:after="0"/>
              <w:rPr>
                <w:rFonts w:ascii="Arial" w:hAnsi="Arial" w:cs="Arial"/>
                <w:b/>
                <w:color w:val="808080" w:themeColor="background1" w:themeShade="80"/>
                <w:sz w:val="20"/>
                <w:vertAlign w:val="superscript"/>
              </w:rPr>
            </w:pPr>
            <w:r w:rsidRPr="00341745">
              <w:rPr>
                <w:rFonts w:ascii="Arial" w:hAnsi="Arial" w:cs="Arial"/>
                <w:b/>
                <w:color w:val="808080" w:themeColor="background1" w:themeShade="80"/>
                <w:sz w:val="20"/>
                <w:vertAlign w:val="superscript"/>
              </w:rPr>
              <w:t xml:space="preserve">Seleccione una </w:t>
            </w:r>
            <w:r>
              <w:rPr>
                <w:rFonts w:ascii="Arial" w:hAnsi="Arial" w:cs="Arial"/>
                <w:b/>
                <w:color w:val="808080" w:themeColor="background1" w:themeShade="80"/>
                <w:sz w:val="20"/>
                <w:vertAlign w:val="superscript"/>
              </w:rPr>
              <w:t>opción</w:t>
            </w:r>
          </w:p>
          <w:p w14:paraId="17D32F4F" w14:textId="3F256591" w:rsidR="006B0597" w:rsidRPr="005B4709" w:rsidRDefault="006B0597" w:rsidP="00F23F1E">
            <w:pPr>
              <w:spacing w:after="0"/>
              <w:rPr>
                <w:rFonts w:ascii="Arial" w:hAnsi="Arial" w:cs="Arial"/>
                <w:b/>
                <w:sz w:val="20"/>
              </w:rPr>
            </w:pPr>
            <w:r w:rsidRPr="005B4709">
              <w:rPr>
                <w:rFonts w:ascii="Arial" w:hAnsi="Arial" w:cs="Arial"/>
                <w:b/>
                <w:sz w:val="20"/>
              </w:rPr>
              <w:t xml:space="preserve">FECHA: </w:t>
            </w:r>
            <w:sdt>
              <w:sdtPr>
                <w:rPr>
                  <w:rFonts w:ascii="Arial" w:hAnsi="Arial" w:cs="Arial"/>
                  <w:bCs/>
                  <w:sz w:val="20"/>
                </w:rPr>
                <w:id w:val="-1924411080"/>
                <w:lock w:val="sdtLocked"/>
                <w:placeholder>
                  <w:docPart w:val="DefaultPlaceholder_-1854013437"/>
                </w:placeholder>
                <w15:color w:val="FFD204"/>
                <w:date w:fullDate="2026-10-13T00:00:00Z">
                  <w:dateFormat w:val="d/M/yyyy"/>
                  <w:lid w:val="es-419"/>
                  <w:storeMappedDataAs w:val="dateTime"/>
                  <w:calendar w:val="gregorian"/>
                </w:date>
              </w:sdtPr>
              <w:sdtEndPr/>
              <w:sdtContent>
                <w:r w:rsidR="009F4EE2">
                  <w:rPr>
                    <w:rFonts w:ascii="Arial" w:hAnsi="Arial" w:cs="Arial"/>
                    <w:bCs/>
                    <w:sz w:val="20"/>
                    <w:lang w:val="es-419"/>
                  </w:rPr>
                  <w:t>13/10/2026</w:t>
                </w:r>
              </w:sdtContent>
            </w:sdt>
          </w:p>
        </w:tc>
        <w:tc>
          <w:tcPr>
            <w:tcW w:w="3999" w:type="dxa"/>
          </w:tcPr>
          <w:p w14:paraId="04B69BD5" w14:textId="77777777" w:rsidR="00BA6273" w:rsidRDefault="00BA6273" w:rsidP="00BA6273">
            <w:pPr>
              <w:spacing w:after="0"/>
              <w:rPr>
                <w:rFonts w:ascii="Arial" w:hAnsi="Arial" w:cs="Arial"/>
                <w:b/>
                <w:color w:val="808080" w:themeColor="background1" w:themeShade="80"/>
                <w:sz w:val="20"/>
                <w:vertAlign w:val="superscript"/>
              </w:rPr>
            </w:pPr>
            <w:r w:rsidRPr="00341745">
              <w:rPr>
                <w:rFonts w:ascii="Arial" w:hAnsi="Arial" w:cs="Arial"/>
                <w:b/>
                <w:color w:val="808080" w:themeColor="background1" w:themeShade="80"/>
                <w:sz w:val="20"/>
                <w:vertAlign w:val="superscript"/>
              </w:rPr>
              <w:t xml:space="preserve">Seleccione una </w:t>
            </w:r>
            <w:r>
              <w:rPr>
                <w:rFonts w:ascii="Arial" w:hAnsi="Arial" w:cs="Arial"/>
                <w:b/>
                <w:color w:val="808080" w:themeColor="background1" w:themeShade="80"/>
                <w:sz w:val="20"/>
                <w:vertAlign w:val="superscript"/>
              </w:rPr>
              <w:t>opción</w:t>
            </w:r>
          </w:p>
          <w:p w14:paraId="22C50EAE" w14:textId="77777777" w:rsidR="005B4709" w:rsidRDefault="006B0597" w:rsidP="00F23F1E">
            <w:pPr>
              <w:spacing w:after="0"/>
              <w:rPr>
                <w:rFonts w:ascii="Arial" w:hAnsi="Arial" w:cs="Arial"/>
                <w:b/>
                <w:sz w:val="20"/>
              </w:rPr>
            </w:pPr>
            <w:r w:rsidRPr="005B4709">
              <w:rPr>
                <w:rFonts w:ascii="Arial" w:hAnsi="Arial" w:cs="Arial"/>
                <w:b/>
                <w:sz w:val="20"/>
              </w:rPr>
              <w:t xml:space="preserve">AFECTA BASE DE DATOS: </w:t>
            </w:r>
          </w:p>
          <w:p w14:paraId="47D147C2" w14:textId="069BA84C" w:rsidR="006B0597" w:rsidRPr="005B4709" w:rsidRDefault="005224A4" w:rsidP="00F23F1E">
            <w:pPr>
              <w:spacing w:after="0"/>
              <w:rPr>
                <w:rFonts w:ascii="Arial" w:hAnsi="Arial" w:cs="Arial"/>
                <w:b/>
                <w:sz w:val="20"/>
              </w:rPr>
            </w:pPr>
            <w:sdt>
              <w:sdtPr>
                <w:rPr>
                  <w:rFonts w:ascii="Arial" w:hAnsi="Arial" w:cs="Arial"/>
                  <w:bCs/>
                  <w:sz w:val="20"/>
                </w:rPr>
                <w:id w:val="-620147381"/>
                <w:lock w:val="sdtLocked"/>
                <w:placeholder>
                  <w:docPart w:val="DefaultPlaceholder_-1854013438"/>
                </w:placeholder>
                <w15:color w:val="FFD204"/>
                <w:comboBox>
                  <w:listItem w:value="Elija un elemento."/>
                  <w:listItem w:displayText="SI" w:value="SI"/>
                  <w:listItem w:displayText="NO" w:value="NO"/>
                </w:comboBox>
              </w:sdtPr>
              <w:sdtEndPr/>
              <w:sdtContent>
                <w:r w:rsidR="002E3278">
                  <w:rPr>
                    <w:rFonts w:ascii="Arial" w:hAnsi="Arial" w:cs="Arial"/>
                    <w:bCs/>
                    <w:sz w:val="20"/>
                  </w:rPr>
                  <w:t>NO</w:t>
                </w:r>
              </w:sdtContent>
            </w:sdt>
          </w:p>
          <w:p w14:paraId="1BCAB05C" w14:textId="002B9217" w:rsidR="006B0597" w:rsidRPr="005B4709" w:rsidRDefault="006B0597" w:rsidP="00F23F1E">
            <w:pPr>
              <w:spacing w:after="0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344" w:type="dxa"/>
          </w:tcPr>
          <w:p w14:paraId="64F22AB3" w14:textId="77777777" w:rsidR="00BA6273" w:rsidRDefault="00BA6273" w:rsidP="00BA6273">
            <w:pPr>
              <w:spacing w:after="0"/>
              <w:rPr>
                <w:rFonts w:ascii="Arial" w:hAnsi="Arial" w:cs="Arial"/>
                <w:b/>
                <w:color w:val="808080" w:themeColor="background1" w:themeShade="80"/>
                <w:sz w:val="20"/>
                <w:vertAlign w:val="superscript"/>
              </w:rPr>
            </w:pPr>
            <w:r w:rsidRPr="00341745">
              <w:rPr>
                <w:rFonts w:ascii="Arial" w:hAnsi="Arial" w:cs="Arial"/>
                <w:b/>
                <w:color w:val="808080" w:themeColor="background1" w:themeShade="80"/>
                <w:sz w:val="20"/>
                <w:vertAlign w:val="superscript"/>
              </w:rPr>
              <w:t xml:space="preserve">Seleccione una </w:t>
            </w:r>
            <w:r>
              <w:rPr>
                <w:rFonts w:ascii="Arial" w:hAnsi="Arial" w:cs="Arial"/>
                <w:b/>
                <w:color w:val="808080" w:themeColor="background1" w:themeShade="80"/>
                <w:sz w:val="20"/>
                <w:vertAlign w:val="superscript"/>
              </w:rPr>
              <w:t>opción</w:t>
            </w:r>
          </w:p>
          <w:p w14:paraId="7901A04E" w14:textId="77777777" w:rsidR="005B4709" w:rsidRDefault="006B0597" w:rsidP="00F23F1E">
            <w:pPr>
              <w:spacing w:after="0"/>
              <w:rPr>
                <w:rFonts w:ascii="Arial" w:hAnsi="Arial" w:cs="Arial"/>
                <w:b/>
                <w:sz w:val="20"/>
              </w:rPr>
            </w:pPr>
            <w:r w:rsidRPr="005B4709">
              <w:rPr>
                <w:rFonts w:ascii="Arial" w:hAnsi="Arial" w:cs="Arial"/>
                <w:b/>
                <w:sz w:val="20"/>
              </w:rPr>
              <w:t>TIPO DE CAMBIO:</w:t>
            </w:r>
          </w:p>
          <w:p w14:paraId="49DC77E9" w14:textId="4E8C87B1" w:rsidR="006B0597" w:rsidRPr="005B4709" w:rsidRDefault="006B0597" w:rsidP="00F23F1E">
            <w:pPr>
              <w:spacing w:after="0"/>
              <w:rPr>
                <w:rFonts w:ascii="Arial" w:hAnsi="Arial" w:cs="Arial"/>
                <w:b/>
                <w:sz w:val="20"/>
              </w:rPr>
            </w:pPr>
            <w:r w:rsidRPr="005B4709">
              <w:rPr>
                <w:rFonts w:ascii="Arial" w:hAnsi="Arial" w:cs="Arial"/>
                <w:b/>
                <w:sz w:val="20"/>
              </w:rPr>
              <w:t xml:space="preserve"> </w:t>
            </w:r>
            <w:sdt>
              <w:sdtPr>
                <w:rPr>
                  <w:rFonts w:ascii="Arial" w:hAnsi="Arial" w:cs="Arial"/>
                  <w:bCs/>
                  <w:sz w:val="20"/>
                </w:rPr>
                <w:id w:val="-552312014"/>
                <w:lock w:val="sdtLocked"/>
                <w:placeholder>
                  <w:docPart w:val="DefaultPlaceholder_-1854013438"/>
                </w:placeholder>
                <w15:color w:val="FFD204"/>
                <w:comboBox>
                  <w:listItem w:value="Elija un elemento."/>
                  <w:listItem w:displayText="Estandar" w:value="Estandar"/>
                  <w:listItem w:displayText="Programado" w:value="Programado"/>
                  <w:listItem w:displayText="Emergencia" w:value="Emergencia"/>
                  <w:listItem w:displayText="Rollback" w:value="Rollback"/>
                  <w:listItem w:displayText="Informativo" w:value="Informativo"/>
                </w:comboBox>
              </w:sdtPr>
              <w:sdtEndPr/>
              <w:sdtContent>
                <w:proofErr w:type="spellStart"/>
                <w:r w:rsidR="00A15CA5">
                  <w:rPr>
                    <w:rFonts w:ascii="Arial" w:hAnsi="Arial" w:cs="Arial"/>
                    <w:bCs/>
                    <w:sz w:val="20"/>
                  </w:rPr>
                  <w:t>Estandar</w:t>
                </w:r>
                <w:proofErr w:type="spellEnd"/>
              </w:sdtContent>
            </w:sdt>
          </w:p>
        </w:tc>
      </w:tr>
    </w:tbl>
    <w:p w14:paraId="4379F189" w14:textId="77777777" w:rsidR="006B0597" w:rsidRDefault="006B0597" w:rsidP="00F23F1E">
      <w:pPr>
        <w:spacing w:after="0"/>
        <w:rPr>
          <w:b/>
          <w:sz w:val="20"/>
        </w:rPr>
      </w:pPr>
    </w:p>
    <w:p w14:paraId="3CB45891" w14:textId="77777777" w:rsidR="006B0597" w:rsidRDefault="006B0597" w:rsidP="00F23F1E">
      <w:pPr>
        <w:spacing w:after="0"/>
        <w:rPr>
          <w:b/>
          <w:sz w:val="20"/>
        </w:rPr>
      </w:pPr>
    </w:p>
    <w:p w14:paraId="318E916F" w14:textId="77777777" w:rsidR="00861D35" w:rsidRDefault="00861D35" w:rsidP="00F23F1E">
      <w:pPr>
        <w:spacing w:after="0"/>
        <w:rPr>
          <w:b/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32"/>
      </w:tblGrid>
      <w:tr w:rsidR="00861D35" w14:paraId="0D1FE329" w14:textId="77777777" w:rsidTr="00861D35">
        <w:tc>
          <w:tcPr>
            <w:tcW w:w="10032" w:type="dxa"/>
          </w:tcPr>
          <w:p w14:paraId="54C7B963" w14:textId="5C6CC849" w:rsidR="00861D35" w:rsidRPr="009655CB" w:rsidRDefault="00861D35" w:rsidP="00F23F1E">
            <w:pPr>
              <w:spacing w:after="0"/>
              <w:rPr>
                <w:rFonts w:ascii="Arial" w:hAnsi="Arial" w:cs="Arial"/>
                <w:b/>
                <w:sz w:val="20"/>
              </w:rPr>
            </w:pPr>
            <w:r w:rsidRPr="009655CB">
              <w:rPr>
                <w:rFonts w:ascii="Arial" w:hAnsi="Arial" w:cs="Arial"/>
                <w:b/>
                <w:color w:val="000000"/>
                <w:sz w:val="20"/>
              </w:rPr>
              <w:t xml:space="preserve">DESCRIPCION O MOTIVO:  </w:t>
            </w:r>
          </w:p>
        </w:tc>
      </w:tr>
      <w:tr w:rsidR="002E3278" w:rsidRPr="00320C46" w14:paraId="71702F05" w14:textId="77777777" w:rsidTr="00421260">
        <w:tc>
          <w:tcPr>
            <w:tcW w:w="10032" w:type="dxa"/>
            <w:vAlign w:val="bottom"/>
          </w:tcPr>
          <w:p w14:paraId="1B5A475B" w14:textId="1577B6BF" w:rsidR="002E3278" w:rsidRPr="00320C46" w:rsidRDefault="006314C7" w:rsidP="00166FD7">
            <w:pPr>
              <w:spacing w:after="0"/>
              <w:rPr>
                <w:rFonts w:ascii="Arial" w:hAnsi="Arial" w:cs="Arial"/>
                <w:bCs/>
                <w:sz w:val="20"/>
              </w:rPr>
            </w:pPr>
            <w:r>
              <w:rPr>
                <w:color w:val="000000" w:themeColor="text1"/>
                <w:sz w:val="20"/>
                <w:lang w:val="es-MX"/>
              </w:rPr>
              <w:t>Puesta a producció</w:t>
            </w:r>
            <w:r w:rsidRPr="00834AB2">
              <w:rPr>
                <w:color w:val="000000" w:themeColor="text1"/>
                <w:sz w:val="20"/>
                <w:lang w:val="es-MX"/>
              </w:rPr>
              <w:t xml:space="preserve">n </w:t>
            </w:r>
            <w:r>
              <w:rPr>
                <w:color w:val="000000" w:themeColor="text1"/>
                <w:sz w:val="20"/>
                <w:lang w:val="es-MX"/>
              </w:rPr>
              <w:t xml:space="preserve">del servicio de </w:t>
            </w:r>
            <w:proofErr w:type="spellStart"/>
            <w:r>
              <w:rPr>
                <w:color w:val="000000" w:themeColor="text1"/>
                <w:sz w:val="20"/>
                <w:lang w:val="es-MX"/>
              </w:rPr>
              <w:t>Tok</w:t>
            </w:r>
            <w:r w:rsidR="00166FD7">
              <w:rPr>
                <w:color w:val="000000" w:themeColor="text1"/>
                <w:sz w:val="20"/>
                <w:lang w:val="es-MX"/>
              </w:rPr>
              <w:t>enizationCmc</w:t>
            </w:r>
            <w:proofErr w:type="spellEnd"/>
            <w:r w:rsidR="00F248F3">
              <w:rPr>
                <w:color w:val="000000" w:themeColor="text1"/>
                <w:sz w:val="20"/>
                <w:lang w:val="es-MX"/>
              </w:rPr>
              <w:t xml:space="preserve">, agregando servicios de </w:t>
            </w:r>
            <w:proofErr w:type="spellStart"/>
            <w:r w:rsidR="00F248F3">
              <w:rPr>
                <w:color w:val="000000" w:themeColor="text1"/>
                <w:sz w:val="20"/>
                <w:lang w:val="es-MX"/>
              </w:rPr>
              <w:t>WalletValidation</w:t>
            </w:r>
            <w:bookmarkStart w:id="0" w:name="_GoBack"/>
            <w:bookmarkEnd w:id="0"/>
            <w:proofErr w:type="spellEnd"/>
          </w:p>
        </w:tc>
      </w:tr>
      <w:tr w:rsidR="00A15CA5" w:rsidRPr="00320C46" w14:paraId="7AD0FD7F" w14:textId="77777777" w:rsidTr="00421260">
        <w:tc>
          <w:tcPr>
            <w:tcW w:w="10032" w:type="dxa"/>
            <w:vAlign w:val="bottom"/>
          </w:tcPr>
          <w:p w14:paraId="2F8E2292" w14:textId="77777777" w:rsidR="00A15CA5" w:rsidRDefault="00A15CA5" w:rsidP="002E3278">
            <w:pPr>
              <w:spacing w:after="0"/>
              <w:rPr>
                <w:color w:val="000000"/>
                <w:sz w:val="20"/>
              </w:rPr>
            </w:pPr>
          </w:p>
        </w:tc>
      </w:tr>
    </w:tbl>
    <w:p w14:paraId="21AD1786" w14:textId="77777777" w:rsidR="00861D35" w:rsidRPr="00320C46" w:rsidRDefault="00861D35" w:rsidP="00F23F1E">
      <w:pPr>
        <w:spacing w:after="0"/>
        <w:rPr>
          <w:bCs/>
          <w:sz w:val="20"/>
        </w:rPr>
      </w:pPr>
    </w:p>
    <w:p w14:paraId="5D5CEA21" w14:textId="77777777" w:rsidR="00347FB0" w:rsidRDefault="00347FB0" w:rsidP="00F23F1E">
      <w:pPr>
        <w:spacing w:after="0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16"/>
        <w:gridCol w:w="5016"/>
      </w:tblGrid>
      <w:tr w:rsidR="00347FB0" w14:paraId="637777A8" w14:textId="77777777" w:rsidTr="00347FB0">
        <w:tc>
          <w:tcPr>
            <w:tcW w:w="5016" w:type="dxa"/>
          </w:tcPr>
          <w:p w14:paraId="6CDEABC0" w14:textId="77777777" w:rsidR="00347FB0" w:rsidRDefault="00347FB0" w:rsidP="00375411">
            <w:pPr>
              <w:spacing w:after="0"/>
              <w:rPr>
                <w:rFonts w:eastAsia="Helvetica" w:cs="Helvetica"/>
                <w:color w:val="242424"/>
                <w:sz w:val="21"/>
                <w:szCs w:val="21"/>
              </w:rPr>
            </w:pPr>
            <w:r w:rsidRPr="00251B59">
              <w:rPr>
                <w:rFonts w:ascii="Arial" w:hAnsi="Arial" w:cs="Arial"/>
                <w:b/>
                <w:bCs/>
                <w:sz w:val="20"/>
              </w:rPr>
              <w:t>NOMBRE EQUIPO PRODUCCIÓN:</w:t>
            </w:r>
            <w:r w:rsidR="002E3278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</w:p>
          <w:p w14:paraId="5BB2A0A9" w14:textId="2CF38297" w:rsidR="00C02A64" w:rsidRPr="00320C46" w:rsidRDefault="006314C7" w:rsidP="00C02A64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eastAsia="Helvetica" w:cs="Helvetica"/>
                <w:color w:val="242424"/>
                <w:sz w:val="21"/>
                <w:szCs w:val="21"/>
              </w:rPr>
              <w:t>aks-001</w:t>
            </w:r>
            <w:r w:rsidRPr="5B334905">
              <w:rPr>
                <w:rFonts w:eastAsia="Helvetica" w:cs="Helvetica"/>
                <w:color w:val="242424"/>
                <w:sz w:val="21"/>
                <w:szCs w:val="21"/>
              </w:rPr>
              <w:t>-paycore-p</w:t>
            </w:r>
          </w:p>
        </w:tc>
        <w:tc>
          <w:tcPr>
            <w:tcW w:w="5016" w:type="dxa"/>
          </w:tcPr>
          <w:p w14:paraId="76C54ED3" w14:textId="77777777" w:rsidR="005E7683" w:rsidRDefault="00347FB0" w:rsidP="00347FB0">
            <w:pPr>
              <w:spacing w:after="0"/>
              <w:rPr>
                <w:rFonts w:eastAsia="Helvetica" w:cs="Helvetica"/>
                <w:color w:val="242424"/>
                <w:sz w:val="21"/>
                <w:szCs w:val="21"/>
              </w:rPr>
            </w:pPr>
            <w:r w:rsidRPr="00251B59">
              <w:rPr>
                <w:rFonts w:ascii="Arial" w:hAnsi="Arial" w:cs="Arial"/>
                <w:b/>
                <w:bCs/>
                <w:sz w:val="20"/>
              </w:rPr>
              <w:t>DIRECCION IP:</w:t>
            </w:r>
            <w:r w:rsidR="00FA0C48">
              <w:rPr>
                <w:rFonts w:eastAsia="Helvetica" w:cs="Helvetica"/>
                <w:color w:val="242424"/>
                <w:sz w:val="21"/>
                <w:szCs w:val="21"/>
              </w:rPr>
              <w:t xml:space="preserve"> </w:t>
            </w:r>
          </w:p>
          <w:p w14:paraId="6ECA56F9" w14:textId="6219C0AB" w:rsidR="00C02A64" w:rsidRPr="004016BC" w:rsidRDefault="006314C7" w:rsidP="00C02068">
            <w:pPr>
              <w:spacing w:after="0"/>
              <w:rPr>
                <w:rFonts w:ascii="Arial" w:hAnsi="Arial" w:cs="Arial"/>
                <w:sz w:val="20"/>
              </w:rPr>
            </w:pPr>
            <w:r w:rsidRPr="5B334905">
              <w:rPr>
                <w:rFonts w:eastAsia="Helvetica" w:cs="Helvetica"/>
                <w:color w:val="242424"/>
                <w:sz w:val="21"/>
                <w:szCs w:val="21"/>
              </w:rPr>
              <w:t>10.56.160.0/22</w:t>
            </w:r>
          </w:p>
        </w:tc>
      </w:tr>
    </w:tbl>
    <w:p w14:paraId="1127B371" w14:textId="5247985D" w:rsidR="00347FB0" w:rsidRDefault="006314C7" w:rsidP="00F23F1E">
      <w:pPr>
        <w:spacing w:after="0"/>
        <w:rPr>
          <w:sz w:val="20"/>
        </w:rPr>
      </w:pPr>
      <w:r>
        <w:rPr>
          <w:sz w:val="20"/>
        </w:rPr>
        <w:t xml:space="preserve"> </w:t>
      </w:r>
    </w:p>
    <w:p w14:paraId="12F91298" w14:textId="77777777" w:rsidR="00347FB0" w:rsidRDefault="00347FB0" w:rsidP="00F23F1E">
      <w:pPr>
        <w:spacing w:after="0"/>
        <w:rPr>
          <w:sz w:val="20"/>
        </w:rPr>
      </w:pPr>
    </w:p>
    <w:p w14:paraId="7330791D" w14:textId="25A34F63" w:rsidR="00347FB0" w:rsidRPr="009655CB" w:rsidRDefault="00347FB0" w:rsidP="00F23F1E">
      <w:pPr>
        <w:spacing w:after="0"/>
        <w:rPr>
          <w:rFonts w:ascii="Arial" w:hAnsi="Arial" w:cs="Arial"/>
          <w:b/>
          <w:sz w:val="20"/>
        </w:rPr>
      </w:pPr>
      <w:r w:rsidRPr="009655CB">
        <w:rPr>
          <w:rFonts w:ascii="Arial" w:hAnsi="Arial" w:cs="Arial"/>
          <w:b/>
          <w:sz w:val="20"/>
        </w:rPr>
        <w:t>DETALLE DE ARCHIVOS:</w:t>
      </w:r>
    </w:p>
    <w:tbl>
      <w:tblPr>
        <w:tblStyle w:val="Tablaconcuadrcula"/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395"/>
        <w:gridCol w:w="992"/>
        <w:gridCol w:w="1559"/>
        <w:gridCol w:w="1559"/>
        <w:gridCol w:w="1560"/>
      </w:tblGrid>
      <w:tr w:rsidR="00347FB0" w14:paraId="774A14B7" w14:textId="77777777" w:rsidTr="005F123C">
        <w:tc>
          <w:tcPr>
            <w:tcW w:w="4395" w:type="dxa"/>
            <w:vAlign w:val="center"/>
          </w:tcPr>
          <w:p w14:paraId="5BF27658" w14:textId="2DB7EFD1" w:rsidR="00347FB0" w:rsidRPr="00214282" w:rsidRDefault="00347FB0" w:rsidP="00214282">
            <w:pPr>
              <w:spacing w:after="0"/>
              <w:rPr>
                <w:rFonts w:ascii="Arial" w:hAnsi="Arial" w:cs="Arial"/>
                <w:b/>
                <w:bCs/>
                <w:sz w:val="20"/>
              </w:rPr>
            </w:pPr>
            <w:r w:rsidRPr="00214282">
              <w:rPr>
                <w:rFonts w:ascii="Arial" w:hAnsi="Arial" w:cs="Arial"/>
                <w:b/>
                <w:bCs/>
                <w:sz w:val="20"/>
              </w:rPr>
              <w:t>MIEMBRO FUENTE</w:t>
            </w:r>
          </w:p>
        </w:tc>
        <w:tc>
          <w:tcPr>
            <w:tcW w:w="992" w:type="dxa"/>
            <w:vAlign w:val="center"/>
          </w:tcPr>
          <w:p w14:paraId="7FB2E495" w14:textId="0477ECF0" w:rsidR="00347FB0" w:rsidRPr="00214282" w:rsidRDefault="00347FB0" w:rsidP="00214282">
            <w:pPr>
              <w:spacing w:after="0"/>
              <w:rPr>
                <w:rFonts w:ascii="Arial" w:hAnsi="Arial" w:cs="Arial"/>
                <w:b/>
                <w:bCs/>
                <w:sz w:val="20"/>
              </w:rPr>
            </w:pPr>
            <w:r w:rsidRPr="00214282">
              <w:rPr>
                <w:rFonts w:ascii="Arial" w:hAnsi="Arial" w:cs="Arial"/>
                <w:b/>
                <w:bCs/>
                <w:sz w:val="20"/>
              </w:rPr>
              <w:t>TIPO</w:t>
            </w:r>
          </w:p>
        </w:tc>
        <w:tc>
          <w:tcPr>
            <w:tcW w:w="1559" w:type="dxa"/>
            <w:vAlign w:val="center"/>
          </w:tcPr>
          <w:p w14:paraId="0CF8276F" w14:textId="07C955A9" w:rsidR="00347FB0" w:rsidRPr="00214282" w:rsidRDefault="00347FB0" w:rsidP="00214282">
            <w:pPr>
              <w:spacing w:after="0"/>
              <w:rPr>
                <w:rFonts w:ascii="Arial" w:hAnsi="Arial" w:cs="Arial"/>
                <w:b/>
                <w:bCs/>
                <w:sz w:val="20"/>
              </w:rPr>
            </w:pPr>
            <w:r w:rsidRPr="00214282">
              <w:rPr>
                <w:rFonts w:ascii="Arial" w:hAnsi="Arial" w:cs="Arial"/>
                <w:b/>
                <w:bCs/>
                <w:sz w:val="20"/>
              </w:rPr>
              <w:t>BIBLIOTECA DEL FUENTE</w:t>
            </w:r>
          </w:p>
        </w:tc>
        <w:tc>
          <w:tcPr>
            <w:tcW w:w="1559" w:type="dxa"/>
            <w:vAlign w:val="center"/>
          </w:tcPr>
          <w:p w14:paraId="270D982E" w14:textId="51E7D6C9" w:rsidR="00347FB0" w:rsidRPr="00214282" w:rsidRDefault="00347FB0" w:rsidP="00214282">
            <w:pPr>
              <w:spacing w:after="0"/>
              <w:rPr>
                <w:rFonts w:ascii="Arial" w:hAnsi="Arial" w:cs="Arial"/>
                <w:b/>
                <w:bCs/>
                <w:sz w:val="20"/>
              </w:rPr>
            </w:pPr>
            <w:r w:rsidRPr="00214282">
              <w:rPr>
                <w:rFonts w:ascii="Arial" w:hAnsi="Arial" w:cs="Arial"/>
                <w:b/>
                <w:bCs/>
                <w:sz w:val="20"/>
              </w:rPr>
              <w:t>BIBLIOTECA DEL OBJETO</w:t>
            </w:r>
          </w:p>
        </w:tc>
        <w:tc>
          <w:tcPr>
            <w:tcW w:w="1560" w:type="dxa"/>
            <w:vAlign w:val="center"/>
          </w:tcPr>
          <w:p w14:paraId="4F93E1CB" w14:textId="4627C52B" w:rsidR="00347FB0" w:rsidRPr="00214282" w:rsidRDefault="00347FB0" w:rsidP="00214282">
            <w:pPr>
              <w:spacing w:after="0"/>
              <w:rPr>
                <w:rFonts w:ascii="Arial" w:hAnsi="Arial" w:cs="Arial"/>
                <w:b/>
                <w:bCs/>
                <w:sz w:val="20"/>
              </w:rPr>
            </w:pPr>
            <w:r w:rsidRPr="00214282">
              <w:rPr>
                <w:rFonts w:ascii="Arial" w:hAnsi="Arial" w:cs="Arial"/>
                <w:b/>
                <w:bCs/>
                <w:sz w:val="20"/>
              </w:rPr>
              <w:t>NUEVO / MODIFICADO</w:t>
            </w:r>
          </w:p>
        </w:tc>
      </w:tr>
      <w:tr w:rsidR="00347FB0" w14:paraId="30FF1E7A" w14:textId="77777777" w:rsidTr="005F123C">
        <w:tc>
          <w:tcPr>
            <w:tcW w:w="4395" w:type="dxa"/>
            <w:vAlign w:val="center"/>
          </w:tcPr>
          <w:p w14:paraId="5971C8A5" w14:textId="77777777" w:rsidR="00221ECF" w:rsidRPr="008D2805" w:rsidRDefault="00221ECF" w:rsidP="00221ECF">
            <w:pPr>
              <w:spacing w:after="0"/>
              <w:jc w:val="center"/>
              <w:rPr>
                <w:color w:val="000000" w:themeColor="text1"/>
                <w:sz w:val="20"/>
              </w:rPr>
            </w:pPr>
            <w:r w:rsidRPr="5B334905">
              <w:rPr>
                <w:color w:val="000000" w:themeColor="text1"/>
                <w:sz w:val="20"/>
              </w:rPr>
              <w:t xml:space="preserve">Despliegue automatizado </w:t>
            </w:r>
          </w:p>
          <w:p w14:paraId="7009A6DD" w14:textId="6A0E6F69" w:rsidR="00347FB0" w:rsidRPr="00FA0C48" w:rsidRDefault="00166FD7" w:rsidP="00221ECF">
            <w:pPr>
              <w:spacing w:after="0"/>
              <w:rPr>
                <w:rFonts w:ascii="Arial" w:hAnsi="Arial" w:cs="Arial"/>
                <w:sz w:val="20"/>
              </w:rPr>
            </w:pPr>
            <w:r w:rsidRPr="00166FD7">
              <w:rPr>
                <w:color w:val="000000" w:themeColor="text1"/>
                <w:sz w:val="20"/>
              </w:rPr>
              <w:t>NU1110005_TokenizationCmc_TKN_INT</w:t>
            </w:r>
          </w:p>
        </w:tc>
        <w:tc>
          <w:tcPr>
            <w:tcW w:w="992" w:type="dxa"/>
            <w:vAlign w:val="center"/>
          </w:tcPr>
          <w:p w14:paraId="3D536C30" w14:textId="07F64D07" w:rsidR="00347FB0" w:rsidRPr="00214282" w:rsidRDefault="00A945FA" w:rsidP="00FA0C48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pipeline</w:t>
            </w:r>
          </w:p>
        </w:tc>
        <w:tc>
          <w:tcPr>
            <w:tcW w:w="1559" w:type="dxa"/>
            <w:vAlign w:val="center"/>
          </w:tcPr>
          <w:p w14:paraId="446A49AD" w14:textId="77777777" w:rsidR="00347FB0" w:rsidRPr="00214282" w:rsidRDefault="00347FB0" w:rsidP="00214282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3C993C54" w14:textId="77777777" w:rsidR="00347FB0" w:rsidRPr="00214282" w:rsidRDefault="00347FB0" w:rsidP="00214282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560" w:type="dxa"/>
            <w:vAlign w:val="center"/>
          </w:tcPr>
          <w:p w14:paraId="5DAC2B1F" w14:textId="7C9D57B9" w:rsidR="00347FB0" w:rsidRPr="00214282" w:rsidRDefault="00F248F3" w:rsidP="00214282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Modificado</w:t>
            </w:r>
          </w:p>
        </w:tc>
      </w:tr>
      <w:tr w:rsidR="009C7EFA" w14:paraId="3D49C614" w14:textId="77777777" w:rsidTr="005F123C">
        <w:tc>
          <w:tcPr>
            <w:tcW w:w="4395" w:type="dxa"/>
            <w:vAlign w:val="center"/>
          </w:tcPr>
          <w:p w14:paraId="1DB9817D" w14:textId="22A0AEBB" w:rsidR="009C7EFA" w:rsidRPr="009C7EFA" w:rsidRDefault="009C7EFA" w:rsidP="00214282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70A9613D" w14:textId="71B0B1C4" w:rsidR="009C7EFA" w:rsidRDefault="009C7EFA" w:rsidP="00FA0C48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2D045048" w14:textId="77777777" w:rsidR="009C7EFA" w:rsidRPr="00214282" w:rsidRDefault="009C7EFA" w:rsidP="00214282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19889C05" w14:textId="77777777" w:rsidR="009C7EFA" w:rsidRPr="00214282" w:rsidRDefault="009C7EFA" w:rsidP="00214282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560" w:type="dxa"/>
            <w:vAlign w:val="center"/>
          </w:tcPr>
          <w:p w14:paraId="28D638B2" w14:textId="0953DF78" w:rsidR="009C7EFA" w:rsidRPr="00214282" w:rsidRDefault="009C7EFA" w:rsidP="00214282">
            <w:pPr>
              <w:spacing w:after="0"/>
              <w:rPr>
                <w:rFonts w:ascii="Arial" w:hAnsi="Arial" w:cs="Arial"/>
                <w:sz w:val="20"/>
              </w:rPr>
            </w:pPr>
          </w:p>
        </w:tc>
      </w:tr>
      <w:tr w:rsidR="009C7EFA" w14:paraId="53CF35E3" w14:textId="77777777" w:rsidTr="005F123C">
        <w:tc>
          <w:tcPr>
            <w:tcW w:w="4395" w:type="dxa"/>
            <w:vAlign w:val="center"/>
          </w:tcPr>
          <w:p w14:paraId="2A44C3F5" w14:textId="468463B3" w:rsidR="009C7EFA" w:rsidRPr="009C7EFA" w:rsidRDefault="009C7EFA" w:rsidP="00214282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2B1E53EA" w14:textId="296944E2" w:rsidR="009C7EFA" w:rsidRDefault="009C7EFA" w:rsidP="00FA0C48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4585FD8B" w14:textId="77777777" w:rsidR="009C7EFA" w:rsidRPr="00214282" w:rsidRDefault="009C7EFA" w:rsidP="00214282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405C868D" w14:textId="77777777" w:rsidR="009C7EFA" w:rsidRPr="00214282" w:rsidRDefault="009C7EFA" w:rsidP="00214282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560" w:type="dxa"/>
            <w:vAlign w:val="center"/>
          </w:tcPr>
          <w:p w14:paraId="38A2ACE2" w14:textId="095BFF99" w:rsidR="009C7EFA" w:rsidRPr="00214282" w:rsidRDefault="009C7EFA" w:rsidP="00214282">
            <w:pPr>
              <w:spacing w:after="0"/>
              <w:rPr>
                <w:rFonts w:ascii="Arial" w:hAnsi="Arial" w:cs="Arial"/>
                <w:sz w:val="20"/>
              </w:rPr>
            </w:pPr>
          </w:p>
        </w:tc>
      </w:tr>
      <w:tr w:rsidR="009C7EFA" w14:paraId="08DF2CA2" w14:textId="77777777" w:rsidTr="005F123C">
        <w:tc>
          <w:tcPr>
            <w:tcW w:w="4395" w:type="dxa"/>
            <w:vAlign w:val="center"/>
          </w:tcPr>
          <w:p w14:paraId="3ADB5268" w14:textId="03F02902" w:rsidR="009C7EFA" w:rsidRPr="009C7EFA" w:rsidRDefault="009C7EFA" w:rsidP="00214282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0AF520AC" w14:textId="530BBA1F" w:rsidR="009C7EFA" w:rsidRDefault="009C7EFA" w:rsidP="00FA0C48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78F3257F" w14:textId="77777777" w:rsidR="009C7EFA" w:rsidRPr="00214282" w:rsidRDefault="009C7EFA" w:rsidP="00214282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22F27020" w14:textId="77777777" w:rsidR="009C7EFA" w:rsidRPr="00214282" w:rsidRDefault="009C7EFA" w:rsidP="00214282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560" w:type="dxa"/>
            <w:vAlign w:val="center"/>
          </w:tcPr>
          <w:p w14:paraId="49C4402F" w14:textId="5FF19C72" w:rsidR="009C7EFA" w:rsidRPr="00214282" w:rsidRDefault="009C7EFA" w:rsidP="00214282">
            <w:pPr>
              <w:spacing w:after="0"/>
              <w:rPr>
                <w:rFonts w:ascii="Arial" w:hAnsi="Arial" w:cs="Arial"/>
                <w:sz w:val="20"/>
              </w:rPr>
            </w:pPr>
          </w:p>
        </w:tc>
      </w:tr>
      <w:tr w:rsidR="009C7EFA" w14:paraId="1CD69C92" w14:textId="77777777" w:rsidTr="005F123C">
        <w:tc>
          <w:tcPr>
            <w:tcW w:w="4395" w:type="dxa"/>
            <w:vAlign w:val="center"/>
          </w:tcPr>
          <w:p w14:paraId="443C1927" w14:textId="63BFD1CA" w:rsidR="009C7EFA" w:rsidRPr="009C7EFA" w:rsidRDefault="009C7EFA" w:rsidP="00214282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509DB5FF" w14:textId="58161F69" w:rsidR="009C7EFA" w:rsidRDefault="009C7EFA" w:rsidP="00FA0C48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4D5BE6C1" w14:textId="77777777" w:rsidR="009C7EFA" w:rsidRPr="00214282" w:rsidRDefault="009C7EFA" w:rsidP="00214282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59B06243" w14:textId="77777777" w:rsidR="009C7EFA" w:rsidRPr="00214282" w:rsidRDefault="009C7EFA" w:rsidP="00214282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560" w:type="dxa"/>
            <w:vAlign w:val="center"/>
          </w:tcPr>
          <w:p w14:paraId="5EB6909C" w14:textId="2F61DADD" w:rsidR="009C7EFA" w:rsidRPr="00214282" w:rsidRDefault="009C7EFA" w:rsidP="00214282">
            <w:pPr>
              <w:spacing w:after="0"/>
              <w:rPr>
                <w:rFonts w:ascii="Arial" w:hAnsi="Arial" w:cs="Arial"/>
                <w:sz w:val="20"/>
              </w:rPr>
            </w:pPr>
          </w:p>
        </w:tc>
      </w:tr>
      <w:tr w:rsidR="009C7EFA" w14:paraId="05CEB511" w14:textId="77777777" w:rsidTr="005F123C">
        <w:tc>
          <w:tcPr>
            <w:tcW w:w="4395" w:type="dxa"/>
            <w:vAlign w:val="center"/>
          </w:tcPr>
          <w:p w14:paraId="6DC88C34" w14:textId="1587450F" w:rsidR="009C7EFA" w:rsidRPr="009C7EFA" w:rsidRDefault="009C7EFA" w:rsidP="00214282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41B78932" w14:textId="4044413B" w:rsidR="009C7EFA" w:rsidRDefault="009C7EFA" w:rsidP="00FA0C48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391728FE" w14:textId="77777777" w:rsidR="009C7EFA" w:rsidRPr="00214282" w:rsidRDefault="009C7EFA" w:rsidP="00214282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488C6C58" w14:textId="77777777" w:rsidR="009C7EFA" w:rsidRPr="00214282" w:rsidRDefault="009C7EFA" w:rsidP="00214282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560" w:type="dxa"/>
            <w:vAlign w:val="center"/>
          </w:tcPr>
          <w:p w14:paraId="4E253E2A" w14:textId="50E019A2" w:rsidR="009C7EFA" w:rsidRPr="00214282" w:rsidRDefault="009C7EFA" w:rsidP="00214282">
            <w:pPr>
              <w:spacing w:after="0"/>
              <w:rPr>
                <w:rFonts w:ascii="Arial" w:hAnsi="Arial" w:cs="Arial"/>
                <w:sz w:val="20"/>
              </w:rPr>
            </w:pPr>
          </w:p>
        </w:tc>
      </w:tr>
      <w:tr w:rsidR="009C7EFA" w14:paraId="26609E72" w14:textId="77777777" w:rsidTr="005F123C">
        <w:tc>
          <w:tcPr>
            <w:tcW w:w="4395" w:type="dxa"/>
            <w:vAlign w:val="center"/>
          </w:tcPr>
          <w:p w14:paraId="2AA0AAB8" w14:textId="2CFFEA08" w:rsidR="009C7EFA" w:rsidRPr="009C7EFA" w:rsidRDefault="009C7EFA" w:rsidP="00214282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70C2113C" w14:textId="6A3FCF48" w:rsidR="009C7EFA" w:rsidRDefault="009C7EFA" w:rsidP="00FA0C48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601C1412" w14:textId="77777777" w:rsidR="009C7EFA" w:rsidRPr="00214282" w:rsidRDefault="009C7EFA" w:rsidP="00214282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303AD852" w14:textId="77777777" w:rsidR="009C7EFA" w:rsidRPr="00214282" w:rsidRDefault="009C7EFA" w:rsidP="00214282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560" w:type="dxa"/>
            <w:vAlign w:val="center"/>
          </w:tcPr>
          <w:p w14:paraId="5C899D33" w14:textId="01711503" w:rsidR="009C7EFA" w:rsidRPr="00214282" w:rsidRDefault="009C7EFA" w:rsidP="00214282">
            <w:pPr>
              <w:spacing w:after="0"/>
              <w:rPr>
                <w:rFonts w:ascii="Arial" w:hAnsi="Arial" w:cs="Arial"/>
                <w:sz w:val="20"/>
              </w:rPr>
            </w:pPr>
          </w:p>
        </w:tc>
      </w:tr>
      <w:tr w:rsidR="009C7EFA" w14:paraId="6A0F9E3C" w14:textId="77777777" w:rsidTr="005F123C">
        <w:tc>
          <w:tcPr>
            <w:tcW w:w="4395" w:type="dxa"/>
            <w:vAlign w:val="center"/>
          </w:tcPr>
          <w:p w14:paraId="0F99CA05" w14:textId="6D1D835A" w:rsidR="009C7EFA" w:rsidRPr="009C7EFA" w:rsidRDefault="009C7EFA" w:rsidP="00214282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19E7CCAE" w14:textId="5B447A87" w:rsidR="009C7EFA" w:rsidRDefault="009C7EFA" w:rsidP="00FA0C48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6CA3DECA" w14:textId="77777777" w:rsidR="009C7EFA" w:rsidRPr="00214282" w:rsidRDefault="009C7EFA" w:rsidP="00214282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65A6D255" w14:textId="77777777" w:rsidR="009C7EFA" w:rsidRPr="00214282" w:rsidRDefault="009C7EFA" w:rsidP="00214282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560" w:type="dxa"/>
            <w:vAlign w:val="center"/>
          </w:tcPr>
          <w:p w14:paraId="4BDFF6E5" w14:textId="70C1F0EC" w:rsidR="009C7EFA" w:rsidRPr="00214282" w:rsidRDefault="009C7EFA" w:rsidP="00214282">
            <w:pPr>
              <w:spacing w:after="0"/>
              <w:rPr>
                <w:rFonts w:ascii="Arial" w:hAnsi="Arial" w:cs="Arial"/>
                <w:sz w:val="20"/>
              </w:rPr>
            </w:pPr>
          </w:p>
        </w:tc>
      </w:tr>
    </w:tbl>
    <w:p w14:paraId="2F8325E6" w14:textId="3831843B" w:rsidR="00F23F1E" w:rsidRPr="00D16F52" w:rsidRDefault="00F23F1E" w:rsidP="00F23F1E">
      <w:pPr>
        <w:spacing w:after="0"/>
        <w:rPr>
          <w:sz w:val="20"/>
        </w:rPr>
      </w:pPr>
      <w:r>
        <w:rPr>
          <w:sz w:val="20"/>
        </w:rPr>
        <w:t xml:space="preserve">                                                                              </w:t>
      </w:r>
    </w:p>
    <w:p w14:paraId="6174CB35" w14:textId="77777777" w:rsidR="00F23F1E" w:rsidRDefault="00F23F1E" w:rsidP="00F23F1E">
      <w:pPr>
        <w:spacing w:after="0"/>
        <w:rPr>
          <w:sz w:val="20"/>
        </w:rPr>
      </w:pPr>
    </w:p>
    <w:p w14:paraId="0F0EAE12" w14:textId="77777777" w:rsidR="00F23F1E" w:rsidRDefault="00F23F1E" w:rsidP="00F23F1E">
      <w:pPr>
        <w:spacing w:after="0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32"/>
      </w:tblGrid>
      <w:tr w:rsidR="005B4709" w:rsidRPr="005B4709" w14:paraId="551268E1" w14:textId="77777777" w:rsidTr="005B4709">
        <w:tc>
          <w:tcPr>
            <w:tcW w:w="10032" w:type="dxa"/>
          </w:tcPr>
          <w:p w14:paraId="3E4AC272" w14:textId="2E11F7BE" w:rsidR="005B4709" w:rsidRPr="005B4709" w:rsidRDefault="005B4709" w:rsidP="00F23F1E">
            <w:pPr>
              <w:spacing w:after="0"/>
              <w:rPr>
                <w:rFonts w:ascii="Arial" w:hAnsi="Arial" w:cs="Arial"/>
                <w:sz w:val="20"/>
              </w:rPr>
            </w:pPr>
            <w:r w:rsidRPr="005B4709">
              <w:rPr>
                <w:rFonts w:ascii="Arial" w:hAnsi="Arial" w:cs="Arial"/>
                <w:b/>
                <w:bCs/>
                <w:sz w:val="20"/>
              </w:rPr>
              <w:t>OBSERVACIONES</w:t>
            </w:r>
            <w:r w:rsidRPr="005B4709">
              <w:rPr>
                <w:rFonts w:ascii="Arial" w:hAnsi="Arial" w:cs="Arial"/>
                <w:sz w:val="20"/>
              </w:rPr>
              <w:t>:</w:t>
            </w:r>
          </w:p>
        </w:tc>
      </w:tr>
      <w:tr w:rsidR="005B4709" w:rsidRPr="001936C2" w14:paraId="5E1D1C74" w14:textId="77777777" w:rsidTr="005B4709">
        <w:tc>
          <w:tcPr>
            <w:tcW w:w="10032" w:type="dxa"/>
          </w:tcPr>
          <w:p w14:paraId="4A4560EF" w14:textId="589A015E" w:rsidR="009C7EFA" w:rsidRDefault="009C7EFA" w:rsidP="009129D6">
            <w:pPr>
              <w:spacing w:after="0"/>
              <w:rPr>
                <w:rFonts w:ascii="Arial" w:hAnsi="Arial" w:cs="Arial"/>
                <w:b/>
                <w:bCs/>
                <w:sz w:val="20"/>
              </w:rPr>
            </w:pPr>
            <w:proofErr w:type="spellStart"/>
            <w:r w:rsidRPr="00D75C0E">
              <w:rPr>
                <w:rFonts w:ascii="Arial" w:hAnsi="Arial" w:cs="Arial"/>
                <w:b/>
                <w:bCs/>
                <w:sz w:val="20"/>
              </w:rPr>
              <w:t>Implementacion</w:t>
            </w:r>
            <w:proofErr w:type="spellEnd"/>
          </w:p>
          <w:p w14:paraId="15A7368C" w14:textId="77777777" w:rsidR="009C7EFA" w:rsidRPr="009C7EFA" w:rsidRDefault="009C7EFA" w:rsidP="009129D6">
            <w:pPr>
              <w:spacing w:after="0"/>
              <w:rPr>
                <w:rFonts w:ascii="Arial" w:hAnsi="Arial" w:cs="Arial"/>
                <w:b/>
                <w:bCs/>
                <w:sz w:val="20"/>
              </w:rPr>
            </w:pPr>
          </w:p>
          <w:p w14:paraId="40D49025" w14:textId="77777777" w:rsidR="00C666CF" w:rsidRDefault="00C666CF" w:rsidP="00C666CF">
            <w:pPr>
              <w:spacing w:after="0"/>
              <w:rPr>
                <w:sz w:val="20"/>
              </w:rPr>
            </w:pPr>
            <w:r w:rsidRPr="5B334905">
              <w:rPr>
                <w:sz w:val="20"/>
              </w:rPr>
              <w:t xml:space="preserve">Se realizará despliegue automatizado por medio de pipeline de los repositorios </w:t>
            </w:r>
          </w:p>
          <w:p w14:paraId="3E4E54EF" w14:textId="7AF2872B" w:rsidR="009129D6" w:rsidRPr="002E0AF0" w:rsidRDefault="00C666CF" w:rsidP="00166FD7">
            <w:pPr>
              <w:pStyle w:val="Prrafodelista"/>
              <w:numPr>
                <w:ilvl w:val="0"/>
                <w:numId w:val="43"/>
              </w:numPr>
              <w:rPr>
                <w:rFonts w:ascii="Arial" w:hAnsi="Arial" w:cs="Arial"/>
                <w:sz w:val="20"/>
                <w:lang w:val="es-MX"/>
              </w:rPr>
            </w:pPr>
            <w:r w:rsidRPr="5B334905">
              <w:rPr>
                <w:sz w:val="20"/>
              </w:rPr>
              <w:t xml:space="preserve">Despliegue automatizado </w:t>
            </w:r>
            <w:r w:rsidR="00166FD7" w:rsidRPr="00166FD7">
              <w:rPr>
                <w:color w:val="000000" w:themeColor="text1"/>
                <w:sz w:val="20"/>
              </w:rPr>
              <w:t>NU1110005_TokenizationCmc_TKN_INT_PROD_CD</w:t>
            </w:r>
          </w:p>
        </w:tc>
      </w:tr>
      <w:tr w:rsidR="00FA0C48" w:rsidRPr="005B4709" w14:paraId="2CB30449" w14:textId="77777777" w:rsidTr="005B4709">
        <w:tc>
          <w:tcPr>
            <w:tcW w:w="10032" w:type="dxa"/>
          </w:tcPr>
          <w:p w14:paraId="24E628AC" w14:textId="161C76F3" w:rsidR="00FA0C48" w:rsidRPr="00FA0C48" w:rsidRDefault="00FA0C48" w:rsidP="00F23F1E">
            <w:pPr>
              <w:spacing w:after="0"/>
              <w:rPr>
                <w:rFonts w:eastAsia="Helvetica" w:cs="Helvetica"/>
                <w:b/>
                <w:color w:val="000000" w:themeColor="text1"/>
                <w:sz w:val="19"/>
                <w:szCs w:val="19"/>
              </w:rPr>
            </w:pPr>
            <w:r w:rsidRPr="00FA0C48">
              <w:rPr>
                <w:rFonts w:eastAsia="Helvetica" w:cs="Helvetica"/>
                <w:b/>
                <w:color w:val="000000" w:themeColor="text1"/>
                <w:szCs w:val="19"/>
              </w:rPr>
              <w:t>ROLLBACK:</w:t>
            </w:r>
          </w:p>
        </w:tc>
      </w:tr>
      <w:tr w:rsidR="00FA0C48" w:rsidRPr="009F4EE2" w14:paraId="752AE94A" w14:textId="77777777" w:rsidTr="005B4709">
        <w:tc>
          <w:tcPr>
            <w:tcW w:w="10032" w:type="dxa"/>
          </w:tcPr>
          <w:p w14:paraId="5283530A" w14:textId="77777777" w:rsidR="000A180E" w:rsidRDefault="002E0AF0" w:rsidP="002E0AF0">
            <w:pPr>
              <w:spacing w:after="0"/>
              <w:rPr>
                <w:rFonts w:cs="Arial"/>
                <w:sz w:val="20"/>
                <w:lang w:val="es-MX"/>
              </w:rPr>
            </w:pPr>
            <w:r>
              <w:rPr>
                <w:rFonts w:cs="Arial"/>
                <w:sz w:val="20"/>
                <w:lang w:val="es-MX"/>
              </w:rPr>
              <w:t>Ejecutar el reléase anterior para ejecutar la versión anterior</w:t>
            </w:r>
          </w:p>
          <w:p w14:paraId="416FB2CB" w14:textId="1621BDF5" w:rsidR="002E0AF0" w:rsidRPr="00C666CF" w:rsidRDefault="00166FD7" w:rsidP="00C666CF">
            <w:pPr>
              <w:pStyle w:val="Prrafodelista"/>
              <w:numPr>
                <w:ilvl w:val="0"/>
                <w:numId w:val="43"/>
              </w:numPr>
              <w:spacing w:line="240" w:lineRule="auto"/>
              <w:rPr>
                <w:rFonts w:cs="Arial"/>
                <w:sz w:val="20"/>
                <w:lang w:val="en-US"/>
              </w:rPr>
            </w:pPr>
            <w:r w:rsidRPr="00166FD7">
              <w:rPr>
                <w:color w:val="000000" w:themeColor="text1"/>
                <w:sz w:val="20"/>
                <w:lang w:val="en-US"/>
              </w:rPr>
              <w:t>NU1110005_TokenizationCmc_TKN_INT_PROD_CD</w:t>
            </w:r>
          </w:p>
        </w:tc>
      </w:tr>
    </w:tbl>
    <w:p w14:paraId="2244B536" w14:textId="659715DF" w:rsidR="005B4709" w:rsidRPr="00C666CF" w:rsidRDefault="005B4709" w:rsidP="001E5A7D">
      <w:pPr>
        <w:tabs>
          <w:tab w:val="left" w:pos="9043"/>
        </w:tabs>
        <w:rPr>
          <w:sz w:val="20"/>
          <w:lang w:val="en-US"/>
        </w:rPr>
      </w:pPr>
    </w:p>
    <w:sectPr w:rsidR="005B4709" w:rsidRPr="00C666CF" w:rsidSect="00EA6E0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oddPage"/>
      <w:pgSz w:w="12240" w:h="15840"/>
      <w:pgMar w:top="1418" w:right="758" w:bottom="426" w:left="1440" w:header="720" w:footer="520" w:gutter="0"/>
      <w:paperSrc w:first="1" w:other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1113A" w14:textId="77777777" w:rsidR="005224A4" w:rsidRDefault="005224A4">
      <w:r>
        <w:separator/>
      </w:r>
    </w:p>
  </w:endnote>
  <w:endnote w:type="continuationSeparator" w:id="0">
    <w:p w14:paraId="60D422D4" w14:textId="77777777" w:rsidR="005224A4" w:rsidRDefault="005224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E19EA1" w14:textId="4F80475C" w:rsidR="00E84B9C" w:rsidRPr="007159D7" w:rsidRDefault="00E84B9C" w:rsidP="007159D7">
    <w:pPr>
      <w:pStyle w:val="Piedepgina"/>
      <w:pBdr>
        <w:top w:val="thinThickSmallGap" w:sz="24" w:space="1" w:color="5F2726"/>
      </w:pBdr>
      <w:tabs>
        <w:tab w:val="clear" w:pos="4666"/>
        <w:tab w:val="clear" w:pos="9360"/>
        <w:tab w:val="right" w:pos="9533"/>
      </w:tabs>
    </w:pPr>
    <w:r>
      <w:rPr>
        <w:rFonts w:ascii="Cambria" w:hAnsi="Cambria"/>
      </w:rPr>
      <w:t>REG-DIN-001</w:t>
    </w:r>
    <w:r>
      <w:rPr>
        <w:rFonts w:ascii="Cambria" w:hAnsi="Cambria"/>
      </w:rPr>
      <w:tab/>
    </w:r>
    <w:r w:rsidRPr="00547BE7">
      <w:rPr>
        <w:rStyle w:val="Nmerodepgina"/>
      </w:rPr>
      <w:t xml:space="preserve">Página </w:t>
    </w:r>
    <w:r w:rsidRPr="00547BE7">
      <w:rPr>
        <w:rStyle w:val="Nmerodepgina"/>
      </w:rPr>
      <w:fldChar w:fldCharType="begin"/>
    </w:r>
    <w:r w:rsidRPr="00547BE7">
      <w:rPr>
        <w:rStyle w:val="Nmerodepgina"/>
      </w:rPr>
      <w:instrText xml:space="preserve"> PAGE </w:instrText>
    </w:r>
    <w:r w:rsidRPr="00547BE7">
      <w:rPr>
        <w:rStyle w:val="Nmerodepgina"/>
      </w:rPr>
      <w:fldChar w:fldCharType="separate"/>
    </w:r>
    <w:r w:rsidR="00A945FA">
      <w:rPr>
        <w:rStyle w:val="Nmerodepgina"/>
        <w:noProof/>
      </w:rPr>
      <w:t>2</w:t>
    </w:r>
    <w:r w:rsidRPr="00547BE7">
      <w:rPr>
        <w:rStyle w:val="Nmerodepgina"/>
      </w:rPr>
      <w:fldChar w:fldCharType="end"/>
    </w:r>
    <w:r w:rsidRPr="00547BE7">
      <w:rPr>
        <w:rStyle w:val="Nmerodepgina"/>
      </w:rPr>
      <w:t xml:space="preserve"> de </w:t>
    </w:r>
    <w:r w:rsidRPr="00547BE7">
      <w:rPr>
        <w:rStyle w:val="Nmerodepgina"/>
      </w:rPr>
      <w:fldChar w:fldCharType="begin"/>
    </w:r>
    <w:r w:rsidRPr="00547BE7">
      <w:rPr>
        <w:rStyle w:val="Nmerodepgina"/>
      </w:rPr>
      <w:instrText xml:space="preserve"> NUMPAGES </w:instrText>
    </w:r>
    <w:r w:rsidRPr="00547BE7">
      <w:rPr>
        <w:rStyle w:val="Nmerodepgina"/>
      </w:rPr>
      <w:fldChar w:fldCharType="separate"/>
    </w:r>
    <w:r w:rsidR="00A945FA">
      <w:rPr>
        <w:rStyle w:val="Nmerodepgina"/>
        <w:noProof/>
      </w:rPr>
      <w:t>2</w:t>
    </w:r>
    <w:r w:rsidRPr="00547BE7">
      <w:rPr>
        <w:rStyle w:val="Nmerodepgin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E8B0CD" w14:textId="77777777" w:rsidR="00E84B9C" w:rsidRDefault="00E84B9C">
    <w:pPr>
      <w:rPr>
        <w:sz w:val="12"/>
      </w:rPr>
    </w:pPr>
  </w:p>
  <w:p w14:paraId="32D35129" w14:textId="77777777" w:rsidR="00E84B9C" w:rsidRPr="007159D7" w:rsidRDefault="00E84B9C" w:rsidP="00FC722A">
    <w:pPr>
      <w:pStyle w:val="Piedepgina"/>
      <w:pBdr>
        <w:top w:val="thinThickSmallGap" w:sz="24" w:space="1" w:color="5F2726"/>
      </w:pBdr>
      <w:tabs>
        <w:tab w:val="clear" w:pos="4666"/>
        <w:tab w:val="clear" w:pos="9360"/>
        <w:tab w:val="right" w:pos="9533"/>
      </w:tabs>
    </w:pPr>
    <w:r>
      <w:rPr>
        <w:rFonts w:ascii="Cambria" w:hAnsi="Cambria"/>
      </w:rPr>
      <w:t>REG-DIN-001</w:t>
    </w:r>
    <w:r>
      <w:rPr>
        <w:rFonts w:ascii="Cambria" w:hAnsi="Cambria"/>
      </w:rPr>
      <w:tab/>
    </w:r>
    <w:r w:rsidRPr="00547BE7">
      <w:rPr>
        <w:rStyle w:val="Nmerodepgina"/>
      </w:rPr>
      <w:t xml:space="preserve">Página </w:t>
    </w:r>
    <w:r w:rsidRPr="00547BE7">
      <w:rPr>
        <w:rStyle w:val="Nmerodepgina"/>
      </w:rPr>
      <w:fldChar w:fldCharType="begin"/>
    </w:r>
    <w:r w:rsidRPr="00547BE7">
      <w:rPr>
        <w:rStyle w:val="Nmerodepgina"/>
      </w:rPr>
      <w:instrText xml:space="preserve"> PAGE </w:instrText>
    </w:r>
    <w:r w:rsidRPr="00547BE7">
      <w:rPr>
        <w:rStyle w:val="Nmerodepgina"/>
      </w:rPr>
      <w:fldChar w:fldCharType="separate"/>
    </w:r>
    <w:r w:rsidR="007E4639">
      <w:rPr>
        <w:rStyle w:val="Nmerodepgina"/>
        <w:noProof/>
      </w:rPr>
      <w:t>3</w:t>
    </w:r>
    <w:r w:rsidRPr="00547BE7">
      <w:rPr>
        <w:rStyle w:val="Nmerodepgina"/>
      </w:rPr>
      <w:fldChar w:fldCharType="end"/>
    </w:r>
    <w:r w:rsidRPr="00547BE7">
      <w:rPr>
        <w:rStyle w:val="Nmerodepgina"/>
      </w:rPr>
      <w:t xml:space="preserve"> de </w:t>
    </w:r>
    <w:r w:rsidRPr="00547BE7">
      <w:rPr>
        <w:rStyle w:val="Nmerodepgina"/>
      </w:rPr>
      <w:fldChar w:fldCharType="begin"/>
    </w:r>
    <w:r w:rsidRPr="00547BE7">
      <w:rPr>
        <w:rStyle w:val="Nmerodepgina"/>
      </w:rPr>
      <w:instrText xml:space="preserve"> NUMPAGES </w:instrText>
    </w:r>
    <w:r w:rsidRPr="00547BE7">
      <w:rPr>
        <w:rStyle w:val="Nmerodepgina"/>
      </w:rPr>
      <w:fldChar w:fldCharType="separate"/>
    </w:r>
    <w:r w:rsidR="007E4639">
      <w:rPr>
        <w:rStyle w:val="Nmerodepgina"/>
        <w:noProof/>
      </w:rPr>
      <w:t>3</w:t>
    </w:r>
    <w:r w:rsidRPr="00547BE7">
      <w:rPr>
        <w:rStyle w:val="Nmerodepgin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2CA045" w14:textId="040EA4BE" w:rsidR="00E84B9C" w:rsidRPr="005B4709" w:rsidRDefault="00E84B9C" w:rsidP="00214969">
    <w:pPr>
      <w:pStyle w:val="Piedepgina"/>
      <w:pBdr>
        <w:top w:val="single" w:sz="18" w:space="1" w:color="auto"/>
      </w:pBdr>
      <w:tabs>
        <w:tab w:val="clear" w:pos="4666"/>
        <w:tab w:val="clear" w:pos="9360"/>
        <w:tab w:val="right" w:pos="9533"/>
      </w:tabs>
      <w:rPr>
        <w:rFonts w:ascii="Arial" w:hAnsi="Arial" w:cs="Arial"/>
      </w:rPr>
    </w:pPr>
    <w:r w:rsidRPr="005B4709">
      <w:rPr>
        <w:rFonts w:ascii="Arial" w:hAnsi="Arial" w:cs="Arial"/>
      </w:rPr>
      <w:t>R</w:t>
    </w:r>
    <w:r w:rsidR="001244BB" w:rsidRPr="005B4709">
      <w:rPr>
        <w:rFonts w:ascii="Arial" w:hAnsi="Arial" w:cs="Arial"/>
      </w:rPr>
      <w:t>EG-DIN-008</w:t>
    </w:r>
    <w:r w:rsidRPr="005B4709">
      <w:rPr>
        <w:rFonts w:ascii="Arial" w:hAnsi="Arial" w:cs="Arial"/>
      </w:rPr>
      <w:tab/>
    </w:r>
    <w:r w:rsidRPr="005B4709">
      <w:rPr>
        <w:rStyle w:val="Nmerodepgina"/>
        <w:rFonts w:ascii="Arial" w:hAnsi="Arial" w:cs="Arial"/>
      </w:rPr>
      <w:t xml:space="preserve">Página </w:t>
    </w:r>
    <w:r w:rsidRPr="005B4709">
      <w:rPr>
        <w:rStyle w:val="Nmerodepgina"/>
        <w:rFonts w:ascii="Arial" w:hAnsi="Arial" w:cs="Arial"/>
      </w:rPr>
      <w:fldChar w:fldCharType="begin"/>
    </w:r>
    <w:r w:rsidRPr="005B4709">
      <w:rPr>
        <w:rStyle w:val="Nmerodepgina"/>
        <w:rFonts w:ascii="Arial" w:hAnsi="Arial" w:cs="Arial"/>
      </w:rPr>
      <w:instrText xml:space="preserve"> PAGE </w:instrText>
    </w:r>
    <w:r w:rsidRPr="005B4709">
      <w:rPr>
        <w:rStyle w:val="Nmerodepgina"/>
        <w:rFonts w:ascii="Arial" w:hAnsi="Arial" w:cs="Arial"/>
      </w:rPr>
      <w:fldChar w:fldCharType="separate"/>
    </w:r>
    <w:r w:rsidR="00F248F3">
      <w:rPr>
        <w:rStyle w:val="Nmerodepgina"/>
        <w:rFonts w:ascii="Arial" w:hAnsi="Arial" w:cs="Arial"/>
        <w:noProof/>
      </w:rPr>
      <w:t>1</w:t>
    </w:r>
    <w:r w:rsidRPr="005B4709">
      <w:rPr>
        <w:rStyle w:val="Nmerodepgina"/>
        <w:rFonts w:ascii="Arial" w:hAnsi="Arial" w:cs="Arial"/>
      </w:rPr>
      <w:fldChar w:fldCharType="end"/>
    </w:r>
    <w:r w:rsidRPr="005B4709">
      <w:rPr>
        <w:rStyle w:val="Nmerodepgina"/>
        <w:rFonts w:ascii="Arial" w:hAnsi="Arial" w:cs="Arial"/>
      </w:rPr>
      <w:t xml:space="preserve"> de </w:t>
    </w:r>
    <w:r w:rsidRPr="005B4709">
      <w:rPr>
        <w:rStyle w:val="Nmerodepgina"/>
        <w:rFonts w:ascii="Arial" w:hAnsi="Arial" w:cs="Arial"/>
      </w:rPr>
      <w:fldChar w:fldCharType="begin"/>
    </w:r>
    <w:r w:rsidRPr="005B4709">
      <w:rPr>
        <w:rStyle w:val="Nmerodepgina"/>
        <w:rFonts w:ascii="Arial" w:hAnsi="Arial" w:cs="Arial"/>
      </w:rPr>
      <w:instrText xml:space="preserve"> NUMPAGES </w:instrText>
    </w:r>
    <w:r w:rsidRPr="005B4709">
      <w:rPr>
        <w:rStyle w:val="Nmerodepgina"/>
        <w:rFonts w:ascii="Arial" w:hAnsi="Arial" w:cs="Arial"/>
      </w:rPr>
      <w:fldChar w:fldCharType="separate"/>
    </w:r>
    <w:r w:rsidR="00F248F3">
      <w:rPr>
        <w:rStyle w:val="Nmerodepgina"/>
        <w:rFonts w:ascii="Arial" w:hAnsi="Arial" w:cs="Arial"/>
        <w:noProof/>
      </w:rPr>
      <w:t>1</w:t>
    </w:r>
    <w:r w:rsidRPr="005B4709">
      <w:rPr>
        <w:rStyle w:val="Nmerodepgina"/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8EA514" w14:textId="77777777" w:rsidR="005224A4" w:rsidRDefault="005224A4">
      <w:r>
        <w:separator/>
      </w:r>
    </w:p>
  </w:footnote>
  <w:footnote w:type="continuationSeparator" w:id="0">
    <w:p w14:paraId="74CA323C" w14:textId="77777777" w:rsidR="005224A4" w:rsidRDefault="005224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5F449A" w14:textId="77777777" w:rsidR="00E84B9C" w:rsidRDefault="00635B65" w:rsidP="001352D9">
    <w:pPr>
      <w:pStyle w:val="Encabezado"/>
      <w:rPr>
        <w:position w:val="6"/>
      </w:rPr>
    </w:pPr>
    <w:r>
      <w:rPr>
        <w:noProof/>
        <w:lang w:val="es-MX" w:eastAsia="es-MX"/>
      </w:rPr>
      <w:drawing>
        <wp:inline distT="0" distB="0" distL="0" distR="0" wp14:anchorId="6ECC1E95" wp14:editId="27BE1D09">
          <wp:extent cx="6053455" cy="733484"/>
          <wp:effectExtent l="0" t="0" r="4445" b="9525"/>
          <wp:docPr id="22" name="Imagen 22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5073CA" w14:textId="77777777" w:rsidR="00E84B9C" w:rsidRDefault="00635B65">
    <w:pPr>
      <w:pStyle w:val="Encabezado"/>
      <w:rPr>
        <w:position w:val="6"/>
      </w:rPr>
    </w:pPr>
    <w:r>
      <w:rPr>
        <w:noProof/>
        <w:lang w:val="es-MX" w:eastAsia="es-MX"/>
      </w:rPr>
      <w:drawing>
        <wp:inline distT="0" distB="0" distL="0" distR="0" wp14:anchorId="436CB31E" wp14:editId="3C205F5D">
          <wp:extent cx="6053455" cy="733484"/>
          <wp:effectExtent l="0" t="0" r="4445" b="9525"/>
          <wp:docPr id="23" name="Imagen 23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5B956A" w14:textId="77777777" w:rsidR="00EA6E0F" w:rsidRDefault="00EA6E0F" w:rsidP="00EA6E0F">
    <w:pPr>
      <w:pStyle w:val="Ttulo2"/>
      <w:spacing w:after="0"/>
      <w:rPr>
        <w:rFonts w:ascii="Arial" w:hAnsi="Arial"/>
        <w:b w:val="0"/>
        <w:sz w:val="18"/>
        <w:szCs w:val="18"/>
        <w:lang w:val="pt-BR"/>
      </w:rPr>
    </w:pPr>
    <w:r w:rsidRPr="00325212">
      <w:rPr>
        <w:rFonts w:ascii="Arial" w:hAnsi="Arial"/>
        <w:b w:val="0"/>
        <w:noProof/>
        <w:sz w:val="18"/>
        <w:szCs w:val="18"/>
        <w:lang w:val="es-MX" w:eastAsia="es-MX"/>
      </w:rPr>
      <w:drawing>
        <wp:inline distT="0" distB="0" distL="0" distR="0" wp14:anchorId="40F747FB" wp14:editId="69912FD0">
          <wp:extent cx="3619500" cy="732790"/>
          <wp:effectExtent l="0" t="0" r="0" b="0"/>
          <wp:docPr id="24" name="Imagen 4" descr="cid:image004.jpg@01D74E57.C4EA27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 descr="cid:image004.jpg@01D74E57.C4EA2700"/>
                  <pic:cNvPicPr/>
                </pic:nvPicPr>
                <pic:blipFill rotWithShape="1"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r="40157"/>
                  <a:stretch/>
                </pic:blipFill>
                <pic:spPr bwMode="auto">
                  <a:xfrm>
                    <a:off x="0" y="0"/>
                    <a:ext cx="3622636" cy="7334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5B5578">
      <w:rPr>
        <w:rFonts w:ascii="Arial" w:hAnsi="Arial"/>
        <w:b w:val="0"/>
        <w:sz w:val="18"/>
        <w:szCs w:val="18"/>
        <w:lang w:val="pt-BR"/>
      </w:rPr>
      <w:t xml:space="preserve"> </w:t>
    </w:r>
    <w:r>
      <w:rPr>
        <w:rFonts w:ascii="Arial" w:hAnsi="Arial"/>
        <w:b w:val="0"/>
        <w:sz w:val="18"/>
        <w:szCs w:val="18"/>
        <w:lang w:val="pt-BR"/>
      </w:rPr>
      <w:t xml:space="preserve">         </w:t>
    </w:r>
    <w:r w:rsidRPr="00325212">
      <w:rPr>
        <w:rFonts w:ascii="Arial" w:hAnsi="Arial"/>
        <w:b w:val="0"/>
        <w:noProof/>
        <w:sz w:val="18"/>
        <w:szCs w:val="18"/>
        <w:lang w:val="es-MX" w:eastAsia="es-MX"/>
      </w:rPr>
      <w:drawing>
        <wp:inline distT="0" distB="0" distL="0" distR="0" wp14:anchorId="01E43148" wp14:editId="2A434E28">
          <wp:extent cx="2434441" cy="733386"/>
          <wp:effectExtent l="0" t="0" r="4445" b="0"/>
          <wp:docPr id="25" name="Imagen 3" descr="cid:image004.jpg@01D74E57.C4EA27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 descr="cid:image004.jpg@01D74E57.C4EA2700"/>
                  <pic:cNvPicPr/>
                </pic:nvPicPr>
                <pic:blipFill rotWithShape="1"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410" r="2372"/>
                  <a:stretch/>
                </pic:blipFill>
                <pic:spPr bwMode="auto">
                  <a:xfrm>
                    <a:off x="0" y="0"/>
                    <a:ext cx="2434569" cy="7334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467FC239" w14:textId="77777777" w:rsidR="00EA6E0F" w:rsidRPr="008459A7" w:rsidRDefault="00EA6E0F" w:rsidP="00EA6E0F">
    <w:pPr>
      <w:pStyle w:val="Ttulo2"/>
      <w:spacing w:after="0"/>
      <w:jc w:val="right"/>
      <w:rPr>
        <w:rFonts w:ascii="Arial" w:hAnsi="Arial"/>
        <w:b w:val="0"/>
        <w:sz w:val="18"/>
        <w:szCs w:val="18"/>
        <w:lang w:val="pt-BR"/>
      </w:rPr>
    </w:pPr>
    <w:proofErr w:type="spellStart"/>
    <w:r w:rsidRPr="008459A7">
      <w:rPr>
        <w:rFonts w:ascii="Arial" w:hAnsi="Arial"/>
        <w:b w:val="0"/>
        <w:sz w:val="18"/>
        <w:szCs w:val="18"/>
        <w:lang w:val="pt-BR"/>
      </w:rPr>
      <w:t>Dirección</w:t>
    </w:r>
    <w:proofErr w:type="spellEnd"/>
    <w:r w:rsidRPr="008459A7">
      <w:rPr>
        <w:rFonts w:ascii="Arial" w:hAnsi="Arial"/>
        <w:b w:val="0"/>
        <w:sz w:val="18"/>
        <w:szCs w:val="18"/>
        <w:lang w:val="pt-BR"/>
      </w:rPr>
      <w:t xml:space="preserve"> de </w:t>
    </w:r>
    <w:proofErr w:type="spellStart"/>
    <w:r w:rsidRPr="008459A7">
      <w:rPr>
        <w:rFonts w:ascii="Arial" w:hAnsi="Arial"/>
        <w:b w:val="0"/>
        <w:sz w:val="18"/>
        <w:szCs w:val="18"/>
        <w:lang w:val="pt-BR"/>
      </w:rPr>
      <w:t>Servicios</w:t>
    </w:r>
    <w:proofErr w:type="spellEnd"/>
    <w:r w:rsidRPr="008459A7">
      <w:rPr>
        <w:rFonts w:ascii="Arial" w:hAnsi="Arial"/>
        <w:b w:val="0"/>
        <w:sz w:val="18"/>
        <w:szCs w:val="18"/>
        <w:lang w:val="pt-BR"/>
      </w:rPr>
      <w:t xml:space="preserve"> de Tecnologia</w:t>
    </w:r>
    <w:r w:rsidRPr="00325212">
      <w:rPr>
        <w:rFonts w:ascii="Arial" w:hAnsi="Arial"/>
        <w:b w:val="0"/>
        <w:color w:val="FFFFFF" w:themeColor="background1"/>
        <w:sz w:val="18"/>
        <w:szCs w:val="18"/>
        <w:lang w:val="pt-BR"/>
      </w:rPr>
      <w:t>..</w:t>
    </w:r>
    <w:r>
      <w:rPr>
        <w:rFonts w:ascii="Arial" w:hAnsi="Arial"/>
        <w:b w:val="0"/>
        <w:color w:val="FFFFFF" w:themeColor="background1"/>
        <w:sz w:val="18"/>
        <w:szCs w:val="18"/>
        <w:lang w:val="pt-BR"/>
      </w:rPr>
      <w:t>.</w:t>
    </w:r>
    <w:r w:rsidRPr="00325212">
      <w:rPr>
        <w:rFonts w:ascii="Arial" w:hAnsi="Arial"/>
        <w:b w:val="0"/>
        <w:color w:val="FFFFFF" w:themeColor="background1"/>
        <w:sz w:val="18"/>
        <w:szCs w:val="18"/>
        <w:lang w:val="pt-BR"/>
      </w:rPr>
      <w:t>...</w:t>
    </w:r>
  </w:p>
  <w:p w14:paraId="2E4ADFD2" w14:textId="77777777" w:rsidR="00EA6E0F" w:rsidRPr="00D81609" w:rsidRDefault="00A46E3D" w:rsidP="00EA6E0F">
    <w:pPr>
      <w:pStyle w:val="Ttulo2"/>
      <w:spacing w:after="0"/>
      <w:jc w:val="right"/>
      <w:rPr>
        <w:rFonts w:ascii="Arial" w:hAnsi="Arial"/>
        <w:b w:val="0"/>
        <w:sz w:val="18"/>
        <w:szCs w:val="18"/>
        <w:lang w:val="pt-BR"/>
      </w:rPr>
    </w:pPr>
    <w:r w:rsidRPr="00D81609">
      <w:rPr>
        <w:rFonts w:ascii="Arial" w:hAnsi="Arial"/>
        <w:b w:val="0"/>
        <w:sz w:val="18"/>
        <w:szCs w:val="18"/>
        <w:lang w:val="pt-BR"/>
      </w:rPr>
      <w:t>Forma: REG-DIN-008</w:t>
    </w:r>
    <w:r w:rsidR="00EA6E0F" w:rsidRPr="00D81609">
      <w:rPr>
        <w:rFonts w:ascii="Arial" w:hAnsi="Arial"/>
        <w:b w:val="0"/>
        <w:color w:val="FFFFFF" w:themeColor="background1"/>
        <w:sz w:val="18"/>
        <w:szCs w:val="18"/>
        <w:lang w:val="pt-BR"/>
      </w:rPr>
      <w:t>......</w:t>
    </w:r>
  </w:p>
  <w:p w14:paraId="09795056" w14:textId="77777777" w:rsidR="00A46E3D" w:rsidRDefault="00A46E3D" w:rsidP="00A46E3D">
    <w:pPr>
      <w:pStyle w:val="Encabezado"/>
      <w:spacing w:after="0"/>
      <w:jc w:val="right"/>
      <w:rPr>
        <w:rFonts w:ascii="Arial" w:hAnsi="Arial"/>
        <w:sz w:val="18"/>
        <w:szCs w:val="18"/>
        <w:lang w:val="pt-BR"/>
      </w:rPr>
    </w:pPr>
  </w:p>
  <w:p w14:paraId="0E0BACF1" w14:textId="77777777" w:rsidR="00635B65" w:rsidRPr="003D1234" w:rsidRDefault="00635B65" w:rsidP="00635B65">
    <w:pPr>
      <w:pStyle w:val="Encabezado"/>
      <w:spacing w:after="0"/>
      <w:jc w:val="right"/>
      <w:rPr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16AADB5A"/>
    <w:lvl w:ilvl="0">
      <w:numFmt w:val="bullet"/>
      <w:lvlText w:val="*"/>
      <w:lvlJc w:val="left"/>
    </w:lvl>
  </w:abstractNum>
  <w:abstractNum w:abstractNumId="1" w15:restartNumberingAfterBreak="0">
    <w:nsid w:val="022C7C63"/>
    <w:multiLevelType w:val="multilevel"/>
    <w:tmpl w:val="63482C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043629D9"/>
    <w:multiLevelType w:val="multilevel"/>
    <w:tmpl w:val="63482C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0597264D"/>
    <w:multiLevelType w:val="multilevel"/>
    <w:tmpl w:val="63482C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05DA3117"/>
    <w:multiLevelType w:val="hybridMultilevel"/>
    <w:tmpl w:val="0D3E3E80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7DF1DA6"/>
    <w:multiLevelType w:val="hybridMultilevel"/>
    <w:tmpl w:val="15ACC8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825FC7"/>
    <w:multiLevelType w:val="hybridMultilevel"/>
    <w:tmpl w:val="1EF025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E6624C5"/>
    <w:multiLevelType w:val="hybridMultilevel"/>
    <w:tmpl w:val="93CC826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3AD13DB"/>
    <w:multiLevelType w:val="multilevel"/>
    <w:tmpl w:val="63482C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" w15:restartNumberingAfterBreak="0">
    <w:nsid w:val="1516237B"/>
    <w:multiLevelType w:val="hybridMultilevel"/>
    <w:tmpl w:val="C8201D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ADF0377"/>
    <w:multiLevelType w:val="multilevel"/>
    <w:tmpl w:val="636476BA"/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B1B0409"/>
    <w:multiLevelType w:val="hybridMultilevel"/>
    <w:tmpl w:val="03367EAA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1295721"/>
    <w:multiLevelType w:val="hybridMultilevel"/>
    <w:tmpl w:val="B70CCFEA"/>
    <w:lvl w:ilvl="0" w:tplc="4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67D4163"/>
    <w:multiLevelType w:val="hybridMultilevel"/>
    <w:tmpl w:val="FD9CEBE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2B5566"/>
    <w:multiLevelType w:val="hybridMultilevel"/>
    <w:tmpl w:val="D43EE45E"/>
    <w:lvl w:ilvl="0" w:tplc="4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40A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40A0005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40A000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40A0003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40A0005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40A000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40A0003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40A0005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5" w15:restartNumberingAfterBreak="0">
    <w:nsid w:val="2839579B"/>
    <w:multiLevelType w:val="hybridMultilevel"/>
    <w:tmpl w:val="4342A5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8770D49"/>
    <w:multiLevelType w:val="hybridMultilevel"/>
    <w:tmpl w:val="E6B0A1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2A42DD"/>
    <w:multiLevelType w:val="hybridMultilevel"/>
    <w:tmpl w:val="D3C4C010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434C50"/>
    <w:multiLevelType w:val="hybridMultilevel"/>
    <w:tmpl w:val="CD3AA8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34528E0"/>
    <w:multiLevelType w:val="hybridMultilevel"/>
    <w:tmpl w:val="9634C7C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4D45997"/>
    <w:multiLevelType w:val="hybridMultilevel"/>
    <w:tmpl w:val="9294B80A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5095FA1"/>
    <w:multiLevelType w:val="hybridMultilevel"/>
    <w:tmpl w:val="D474109E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3C152D27"/>
    <w:multiLevelType w:val="hybridMultilevel"/>
    <w:tmpl w:val="D2C090CC"/>
    <w:lvl w:ilvl="0" w:tplc="1C1CA36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3D3284"/>
    <w:multiLevelType w:val="hybridMultilevel"/>
    <w:tmpl w:val="53A67520"/>
    <w:lvl w:ilvl="0" w:tplc="6ED8D70E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54046E"/>
    <w:multiLevelType w:val="hybridMultilevel"/>
    <w:tmpl w:val="2640C22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BB4799"/>
    <w:multiLevelType w:val="hybridMultilevel"/>
    <w:tmpl w:val="E676F95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57C6A"/>
    <w:multiLevelType w:val="hybridMultilevel"/>
    <w:tmpl w:val="C21A078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7" w15:restartNumberingAfterBreak="0">
    <w:nsid w:val="55F57188"/>
    <w:multiLevelType w:val="hybridMultilevel"/>
    <w:tmpl w:val="A97EC26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D90A18"/>
    <w:multiLevelType w:val="hybridMultilevel"/>
    <w:tmpl w:val="CCA45560"/>
    <w:lvl w:ilvl="0" w:tplc="6ED8D70E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0F7437"/>
    <w:multiLevelType w:val="hybridMultilevel"/>
    <w:tmpl w:val="EBA6D940"/>
    <w:lvl w:ilvl="0" w:tplc="0966057E">
      <w:start w:val="2"/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610122F9"/>
    <w:multiLevelType w:val="hybridMultilevel"/>
    <w:tmpl w:val="EC56287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506FD5"/>
    <w:multiLevelType w:val="hybridMultilevel"/>
    <w:tmpl w:val="F7645E36"/>
    <w:lvl w:ilvl="0" w:tplc="6ED8D70E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333F1F"/>
    <w:multiLevelType w:val="hybridMultilevel"/>
    <w:tmpl w:val="747644C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91B0416"/>
    <w:multiLevelType w:val="hybridMultilevel"/>
    <w:tmpl w:val="2976D71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166DD6"/>
    <w:multiLevelType w:val="hybridMultilevel"/>
    <w:tmpl w:val="FC2CCC7E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497E0F"/>
    <w:multiLevelType w:val="hybridMultilevel"/>
    <w:tmpl w:val="636476BA"/>
    <w:lvl w:ilvl="0" w:tplc="A202C3D8">
      <w:start w:val="5"/>
      <w:numFmt w:val="bullet"/>
      <w:pStyle w:val="Sangria1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D4A70F5"/>
    <w:multiLevelType w:val="hybridMultilevel"/>
    <w:tmpl w:val="A97EC26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A709B3"/>
    <w:multiLevelType w:val="hybridMultilevel"/>
    <w:tmpl w:val="8DFC738C"/>
    <w:lvl w:ilvl="0" w:tplc="0409000F">
      <w:start w:val="1"/>
      <w:numFmt w:val="decimal"/>
      <w:lvlText w:val="%1."/>
      <w:lvlJc w:val="left"/>
      <w:pPr>
        <w:tabs>
          <w:tab w:val="num" w:pos="605"/>
        </w:tabs>
        <w:ind w:left="605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325"/>
        </w:tabs>
        <w:ind w:left="13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5"/>
        </w:tabs>
        <w:ind w:left="20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5"/>
        </w:tabs>
        <w:ind w:left="27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5"/>
        </w:tabs>
        <w:ind w:left="34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5"/>
        </w:tabs>
        <w:ind w:left="42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5"/>
        </w:tabs>
        <w:ind w:left="49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5"/>
        </w:tabs>
        <w:ind w:left="56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5"/>
        </w:tabs>
        <w:ind w:left="6365" w:hanging="180"/>
      </w:pPr>
    </w:lvl>
  </w:abstractNum>
  <w:abstractNum w:abstractNumId="38" w15:restartNumberingAfterBreak="0">
    <w:nsid w:val="78360226"/>
    <w:multiLevelType w:val="hybridMultilevel"/>
    <w:tmpl w:val="6A082CC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B33AD1"/>
    <w:multiLevelType w:val="hybridMultilevel"/>
    <w:tmpl w:val="5914E7CC"/>
    <w:lvl w:ilvl="0" w:tplc="328467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C6627E"/>
    <w:multiLevelType w:val="hybridMultilevel"/>
    <w:tmpl w:val="762AC9B6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1" w15:restartNumberingAfterBreak="0">
    <w:nsid w:val="7E764828"/>
    <w:multiLevelType w:val="hybridMultilevel"/>
    <w:tmpl w:val="B1D022EE"/>
    <w:lvl w:ilvl="0" w:tplc="4F780C14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D74D1A"/>
    <w:multiLevelType w:val="hybridMultilevel"/>
    <w:tmpl w:val="55B0CBF8"/>
    <w:lvl w:ilvl="0" w:tplc="6ED8D70E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6"/>
  </w:num>
  <w:num w:numId="3">
    <w:abstractNumId w:val="15"/>
  </w:num>
  <w:num w:numId="4">
    <w:abstractNumId w:val="23"/>
  </w:num>
  <w:num w:numId="5">
    <w:abstractNumId w:val="42"/>
  </w:num>
  <w:num w:numId="6">
    <w:abstractNumId w:val="37"/>
  </w:num>
  <w:num w:numId="7">
    <w:abstractNumId w:val="31"/>
  </w:num>
  <w:num w:numId="8">
    <w:abstractNumId w:val="18"/>
  </w:num>
  <w:num w:numId="9">
    <w:abstractNumId w:val="9"/>
  </w:num>
  <w:num w:numId="10">
    <w:abstractNumId w:val="25"/>
  </w:num>
  <w:num w:numId="11">
    <w:abstractNumId w:val="17"/>
  </w:num>
  <w:num w:numId="12">
    <w:abstractNumId w:val="24"/>
  </w:num>
  <w:num w:numId="13">
    <w:abstractNumId w:val="26"/>
  </w:num>
  <w:num w:numId="14">
    <w:abstractNumId w:val="30"/>
  </w:num>
  <w:num w:numId="15">
    <w:abstractNumId w:val="32"/>
  </w:num>
  <w:num w:numId="16">
    <w:abstractNumId w:val="35"/>
  </w:num>
  <w:num w:numId="17">
    <w:abstractNumId w:val="20"/>
  </w:num>
  <w:num w:numId="18">
    <w:abstractNumId w:val="10"/>
  </w:num>
  <w:num w:numId="19">
    <w:abstractNumId w:val="7"/>
  </w:num>
  <w:num w:numId="20">
    <w:abstractNumId w:val="11"/>
  </w:num>
  <w:num w:numId="21">
    <w:abstractNumId w:val="4"/>
  </w:num>
  <w:num w:numId="22">
    <w:abstractNumId w:val="40"/>
  </w:num>
  <w:num w:numId="23">
    <w:abstractNumId w:val="38"/>
  </w:num>
  <w:num w:numId="24">
    <w:abstractNumId w:val="5"/>
  </w:num>
  <w:num w:numId="25">
    <w:abstractNumId w:val="27"/>
  </w:num>
  <w:num w:numId="26">
    <w:abstractNumId w:val="29"/>
  </w:num>
  <w:num w:numId="27">
    <w:abstractNumId w:val="39"/>
  </w:num>
  <w:num w:numId="28">
    <w:abstractNumId w:val="33"/>
  </w:num>
  <w:num w:numId="29">
    <w:abstractNumId w:val="13"/>
  </w:num>
  <w:num w:numId="30">
    <w:abstractNumId w:val="19"/>
  </w:num>
  <w:num w:numId="31">
    <w:abstractNumId w:val="36"/>
  </w:num>
  <w:num w:numId="32">
    <w:abstractNumId w:val="21"/>
  </w:num>
  <w:num w:numId="33">
    <w:abstractNumId w:val="1"/>
  </w:num>
  <w:num w:numId="34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  <w:sz w:val="22"/>
        </w:rPr>
      </w:lvl>
    </w:lvlOverride>
  </w:num>
  <w:num w:numId="35">
    <w:abstractNumId w:val="22"/>
  </w:num>
  <w:num w:numId="36">
    <w:abstractNumId w:val="3"/>
  </w:num>
  <w:num w:numId="37">
    <w:abstractNumId w:val="14"/>
  </w:num>
  <w:num w:numId="38">
    <w:abstractNumId w:val="8"/>
  </w:num>
  <w:num w:numId="39">
    <w:abstractNumId w:val="2"/>
  </w:num>
  <w:num w:numId="40">
    <w:abstractNumId w:val="41"/>
  </w:num>
  <w:num w:numId="41">
    <w:abstractNumId w:val="34"/>
  </w:num>
  <w:num w:numId="42">
    <w:abstractNumId w:val="12"/>
  </w:num>
  <w:num w:numId="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intFractionalCharacterWidth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evenAndOddHeader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BE0"/>
    <w:rsid w:val="00007DAF"/>
    <w:rsid w:val="00011293"/>
    <w:rsid w:val="00011871"/>
    <w:rsid w:val="0001492B"/>
    <w:rsid w:val="00023B83"/>
    <w:rsid w:val="0002595F"/>
    <w:rsid w:val="00025F2D"/>
    <w:rsid w:val="00030421"/>
    <w:rsid w:val="00035E53"/>
    <w:rsid w:val="00036055"/>
    <w:rsid w:val="00055C89"/>
    <w:rsid w:val="0005630D"/>
    <w:rsid w:val="000571E6"/>
    <w:rsid w:val="00057D31"/>
    <w:rsid w:val="0006568A"/>
    <w:rsid w:val="000658E4"/>
    <w:rsid w:val="000714A2"/>
    <w:rsid w:val="00072C57"/>
    <w:rsid w:val="0007683C"/>
    <w:rsid w:val="000770C4"/>
    <w:rsid w:val="00080B33"/>
    <w:rsid w:val="00095DAE"/>
    <w:rsid w:val="00097876"/>
    <w:rsid w:val="000A0051"/>
    <w:rsid w:val="000A180E"/>
    <w:rsid w:val="000A61AB"/>
    <w:rsid w:val="000B29BF"/>
    <w:rsid w:val="000C1188"/>
    <w:rsid w:val="000C3584"/>
    <w:rsid w:val="000C6406"/>
    <w:rsid w:val="000C7A51"/>
    <w:rsid w:val="000D6090"/>
    <w:rsid w:val="000D6D19"/>
    <w:rsid w:val="000E0D90"/>
    <w:rsid w:val="000E526C"/>
    <w:rsid w:val="000E567B"/>
    <w:rsid w:val="000E592D"/>
    <w:rsid w:val="000E7BBD"/>
    <w:rsid w:val="000F4F0A"/>
    <w:rsid w:val="000F766D"/>
    <w:rsid w:val="001013BC"/>
    <w:rsid w:val="001023E9"/>
    <w:rsid w:val="00107CAB"/>
    <w:rsid w:val="00110306"/>
    <w:rsid w:val="00115242"/>
    <w:rsid w:val="00115EE4"/>
    <w:rsid w:val="0012149B"/>
    <w:rsid w:val="001222DE"/>
    <w:rsid w:val="001231D9"/>
    <w:rsid w:val="001244BB"/>
    <w:rsid w:val="00134781"/>
    <w:rsid w:val="00134B18"/>
    <w:rsid w:val="001352D9"/>
    <w:rsid w:val="0014008F"/>
    <w:rsid w:val="00140782"/>
    <w:rsid w:val="0014096F"/>
    <w:rsid w:val="001477B5"/>
    <w:rsid w:val="0015084B"/>
    <w:rsid w:val="00152A4E"/>
    <w:rsid w:val="001531C7"/>
    <w:rsid w:val="001552AD"/>
    <w:rsid w:val="00155983"/>
    <w:rsid w:val="0016281D"/>
    <w:rsid w:val="001633E2"/>
    <w:rsid w:val="0016585F"/>
    <w:rsid w:val="00166426"/>
    <w:rsid w:val="00166FD7"/>
    <w:rsid w:val="00167CA5"/>
    <w:rsid w:val="00173DDD"/>
    <w:rsid w:val="001758C6"/>
    <w:rsid w:val="00177E77"/>
    <w:rsid w:val="00180DAF"/>
    <w:rsid w:val="001852BE"/>
    <w:rsid w:val="001936C2"/>
    <w:rsid w:val="001A63E5"/>
    <w:rsid w:val="001B4EBA"/>
    <w:rsid w:val="001B716C"/>
    <w:rsid w:val="001C4310"/>
    <w:rsid w:val="001E0424"/>
    <w:rsid w:val="001E218B"/>
    <w:rsid w:val="001E5A7D"/>
    <w:rsid w:val="001E6884"/>
    <w:rsid w:val="001F2A35"/>
    <w:rsid w:val="001F56A1"/>
    <w:rsid w:val="001F6571"/>
    <w:rsid w:val="0020011F"/>
    <w:rsid w:val="00200656"/>
    <w:rsid w:val="002021F7"/>
    <w:rsid w:val="0021298F"/>
    <w:rsid w:val="00214282"/>
    <w:rsid w:val="00214969"/>
    <w:rsid w:val="00215C8F"/>
    <w:rsid w:val="002169C7"/>
    <w:rsid w:val="00217B25"/>
    <w:rsid w:val="00221ECF"/>
    <w:rsid w:val="0022487B"/>
    <w:rsid w:val="00226B3B"/>
    <w:rsid w:val="002351B8"/>
    <w:rsid w:val="002453E5"/>
    <w:rsid w:val="00246506"/>
    <w:rsid w:val="00250F58"/>
    <w:rsid w:val="00251B59"/>
    <w:rsid w:val="00251D36"/>
    <w:rsid w:val="002559DB"/>
    <w:rsid w:val="00256020"/>
    <w:rsid w:val="00262B2A"/>
    <w:rsid w:val="0026372A"/>
    <w:rsid w:val="00265D79"/>
    <w:rsid w:val="002719CB"/>
    <w:rsid w:val="0027644E"/>
    <w:rsid w:val="00286C26"/>
    <w:rsid w:val="00287877"/>
    <w:rsid w:val="002909A4"/>
    <w:rsid w:val="00290BF1"/>
    <w:rsid w:val="00291569"/>
    <w:rsid w:val="002936CF"/>
    <w:rsid w:val="0029468D"/>
    <w:rsid w:val="00294D27"/>
    <w:rsid w:val="002963AE"/>
    <w:rsid w:val="002A16D9"/>
    <w:rsid w:val="002A3006"/>
    <w:rsid w:val="002A7BF8"/>
    <w:rsid w:val="002B4B1A"/>
    <w:rsid w:val="002B501B"/>
    <w:rsid w:val="002B597C"/>
    <w:rsid w:val="002C0BA0"/>
    <w:rsid w:val="002C3129"/>
    <w:rsid w:val="002C4A20"/>
    <w:rsid w:val="002C52B7"/>
    <w:rsid w:val="002C5D42"/>
    <w:rsid w:val="002C7DA1"/>
    <w:rsid w:val="002D09DF"/>
    <w:rsid w:val="002D37ED"/>
    <w:rsid w:val="002E0AF0"/>
    <w:rsid w:val="002E3278"/>
    <w:rsid w:val="002F6E6B"/>
    <w:rsid w:val="0030700E"/>
    <w:rsid w:val="00310FD5"/>
    <w:rsid w:val="003112A3"/>
    <w:rsid w:val="00320C46"/>
    <w:rsid w:val="0032673A"/>
    <w:rsid w:val="00330205"/>
    <w:rsid w:val="00330782"/>
    <w:rsid w:val="003333CF"/>
    <w:rsid w:val="0033718E"/>
    <w:rsid w:val="0034416D"/>
    <w:rsid w:val="00346BB9"/>
    <w:rsid w:val="00347FB0"/>
    <w:rsid w:val="00353E18"/>
    <w:rsid w:val="003573C9"/>
    <w:rsid w:val="0036670A"/>
    <w:rsid w:val="00373D18"/>
    <w:rsid w:val="00375411"/>
    <w:rsid w:val="00380DF6"/>
    <w:rsid w:val="003827F5"/>
    <w:rsid w:val="00382D3C"/>
    <w:rsid w:val="00383267"/>
    <w:rsid w:val="003846BC"/>
    <w:rsid w:val="00390B99"/>
    <w:rsid w:val="003A47B4"/>
    <w:rsid w:val="003B3BA0"/>
    <w:rsid w:val="003B4799"/>
    <w:rsid w:val="003B4FE2"/>
    <w:rsid w:val="003B5B04"/>
    <w:rsid w:val="003B7FB7"/>
    <w:rsid w:val="003C1EC2"/>
    <w:rsid w:val="003C48CE"/>
    <w:rsid w:val="003C52A3"/>
    <w:rsid w:val="003C6B63"/>
    <w:rsid w:val="003C75C5"/>
    <w:rsid w:val="003D1234"/>
    <w:rsid w:val="003D2850"/>
    <w:rsid w:val="003D4DD9"/>
    <w:rsid w:val="003E24FD"/>
    <w:rsid w:val="003E28BC"/>
    <w:rsid w:val="003E5E34"/>
    <w:rsid w:val="003F1543"/>
    <w:rsid w:val="003F382F"/>
    <w:rsid w:val="004016BC"/>
    <w:rsid w:val="004052C0"/>
    <w:rsid w:val="00413519"/>
    <w:rsid w:val="00415627"/>
    <w:rsid w:val="004211E0"/>
    <w:rsid w:val="00422ACE"/>
    <w:rsid w:val="00425B0B"/>
    <w:rsid w:val="00427E8A"/>
    <w:rsid w:val="00430A7A"/>
    <w:rsid w:val="00430C35"/>
    <w:rsid w:val="00431B11"/>
    <w:rsid w:val="00431D87"/>
    <w:rsid w:val="00433BF6"/>
    <w:rsid w:val="004345F3"/>
    <w:rsid w:val="00435A0E"/>
    <w:rsid w:val="00437242"/>
    <w:rsid w:val="00437929"/>
    <w:rsid w:val="00443D42"/>
    <w:rsid w:val="004477D9"/>
    <w:rsid w:val="0045312E"/>
    <w:rsid w:val="00455E96"/>
    <w:rsid w:val="00456C86"/>
    <w:rsid w:val="00460ABC"/>
    <w:rsid w:val="0046105E"/>
    <w:rsid w:val="00462086"/>
    <w:rsid w:val="00462420"/>
    <w:rsid w:val="00486BF7"/>
    <w:rsid w:val="00495B3F"/>
    <w:rsid w:val="00496C62"/>
    <w:rsid w:val="004A2E8A"/>
    <w:rsid w:val="004A3992"/>
    <w:rsid w:val="004A3BB6"/>
    <w:rsid w:val="004A518F"/>
    <w:rsid w:val="004B1B31"/>
    <w:rsid w:val="004B369B"/>
    <w:rsid w:val="004B4052"/>
    <w:rsid w:val="004B5FC3"/>
    <w:rsid w:val="004C0EA4"/>
    <w:rsid w:val="004C11A5"/>
    <w:rsid w:val="004C192C"/>
    <w:rsid w:val="004E4364"/>
    <w:rsid w:val="004F32EC"/>
    <w:rsid w:val="004F431E"/>
    <w:rsid w:val="004F5DD1"/>
    <w:rsid w:val="004F611B"/>
    <w:rsid w:val="005032E5"/>
    <w:rsid w:val="005047DB"/>
    <w:rsid w:val="00511148"/>
    <w:rsid w:val="00511A6F"/>
    <w:rsid w:val="005169E1"/>
    <w:rsid w:val="00517D5F"/>
    <w:rsid w:val="005207BB"/>
    <w:rsid w:val="005224A4"/>
    <w:rsid w:val="00532AC4"/>
    <w:rsid w:val="005350C7"/>
    <w:rsid w:val="005361FD"/>
    <w:rsid w:val="00536AEC"/>
    <w:rsid w:val="0054500A"/>
    <w:rsid w:val="00545DAE"/>
    <w:rsid w:val="00547BE7"/>
    <w:rsid w:val="0055056F"/>
    <w:rsid w:val="00554D61"/>
    <w:rsid w:val="00555C42"/>
    <w:rsid w:val="0056073D"/>
    <w:rsid w:val="00561BEB"/>
    <w:rsid w:val="00564FC5"/>
    <w:rsid w:val="005735B3"/>
    <w:rsid w:val="00576038"/>
    <w:rsid w:val="00582370"/>
    <w:rsid w:val="00583AD5"/>
    <w:rsid w:val="0058432D"/>
    <w:rsid w:val="00584854"/>
    <w:rsid w:val="005923B1"/>
    <w:rsid w:val="00592640"/>
    <w:rsid w:val="00592E7C"/>
    <w:rsid w:val="00595F08"/>
    <w:rsid w:val="005A04B6"/>
    <w:rsid w:val="005A177D"/>
    <w:rsid w:val="005A2E38"/>
    <w:rsid w:val="005A7C4C"/>
    <w:rsid w:val="005B4709"/>
    <w:rsid w:val="005C00C2"/>
    <w:rsid w:val="005C0C8B"/>
    <w:rsid w:val="005D2304"/>
    <w:rsid w:val="005D5A98"/>
    <w:rsid w:val="005E3855"/>
    <w:rsid w:val="005E7683"/>
    <w:rsid w:val="005F123C"/>
    <w:rsid w:val="005F1503"/>
    <w:rsid w:val="005F326E"/>
    <w:rsid w:val="00600027"/>
    <w:rsid w:val="00604ABB"/>
    <w:rsid w:val="00604B1F"/>
    <w:rsid w:val="00612EF3"/>
    <w:rsid w:val="00625531"/>
    <w:rsid w:val="00625F59"/>
    <w:rsid w:val="006263ED"/>
    <w:rsid w:val="006314C7"/>
    <w:rsid w:val="00632A14"/>
    <w:rsid w:val="00635B65"/>
    <w:rsid w:val="00636ACC"/>
    <w:rsid w:val="00640613"/>
    <w:rsid w:val="00640DDA"/>
    <w:rsid w:val="00640F40"/>
    <w:rsid w:val="00642170"/>
    <w:rsid w:val="00651AAE"/>
    <w:rsid w:val="00654015"/>
    <w:rsid w:val="00654BE6"/>
    <w:rsid w:val="00661F19"/>
    <w:rsid w:val="006628A7"/>
    <w:rsid w:val="00664725"/>
    <w:rsid w:val="00670B8E"/>
    <w:rsid w:val="00672545"/>
    <w:rsid w:val="00675369"/>
    <w:rsid w:val="00675772"/>
    <w:rsid w:val="006774CA"/>
    <w:rsid w:val="00684ADB"/>
    <w:rsid w:val="006853F5"/>
    <w:rsid w:val="00687E49"/>
    <w:rsid w:val="00694040"/>
    <w:rsid w:val="006A0A56"/>
    <w:rsid w:val="006A445F"/>
    <w:rsid w:val="006A4466"/>
    <w:rsid w:val="006A6DF5"/>
    <w:rsid w:val="006A7394"/>
    <w:rsid w:val="006A7EE5"/>
    <w:rsid w:val="006B0597"/>
    <w:rsid w:val="006B4D41"/>
    <w:rsid w:val="006C471F"/>
    <w:rsid w:val="006C7673"/>
    <w:rsid w:val="006D0FBB"/>
    <w:rsid w:val="006D1886"/>
    <w:rsid w:val="006D3E6A"/>
    <w:rsid w:val="006D7644"/>
    <w:rsid w:val="006E5225"/>
    <w:rsid w:val="006E5BE0"/>
    <w:rsid w:val="006F0866"/>
    <w:rsid w:val="006F4453"/>
    <w:rsid w:val="006F72FB"/>
    <w:rsid w:val="00702690"/>
    <w:rsid w:val="00705DB5"/>
    <w:rsid w:val="00712271"/>
    <w:rsid w:val="007159D7"/>
    <w:rsid w:val="00722846"/>
    <w:rsid w:val="00723839"/>
    <w:rsid w:val="007335B0"/>
    <w:rsid w:val="00735D99"/>
    <w:rsid w:val="0074355E"/>
    <w:rsid w:val="00743F6A"/>
    <w:rsid w:val="00751897"/>
    <w:rsid w:val="00752307"/>
    <w:rsid w:val="0075360E"/>
    <w:rsid w:val="00753A7E"/>
    <w:rsid w:val="00755C17"/>
    <w:rsid w:val="007604D7"/>
    <w:rsid w:val="00765C53"/>
    <w:rsid w:val="00766294"/>
    <w:rsid w:val="0076634C"/>
    <w:rsid w:val="00767255"/>
    <w:rsid w:val="00767E23"/>
    <w:rsid w:val="00786647"/>
    <w:rsid w:val="00794FD3"/>
    <w:rsid w:val="00796C67"/>
    <w:rsid w:val="007A268B"/>
    <w:rsid w:val="007A494A"/>
    <w:rsid w:val="007A6DFD"/>
    <w:rsid w:val="007A73C6"/>
    <w:rsid w:val="007B0981"/>
    <w:rsid w:val="007B486A"/>
    <w:rsid w:val="007B5DF6"/>
    <w:rsid w:val="007C30BD"/>
    <w:rsid w:val="007C314F"/>
    <w:rsid w:val="007C67D7"/>
    <w:rsid w:val="007D0F3D"/>
    <w:rsid w:val="007D11A0"/>
    <w:rsid w:val="007D28EC"/>
    <w:rsid w:val="007D3785"/>
    <w:rsid w:val="007D698D"/>
    <w:rsid w:val="007D7669"/>
    <w:rsid w:val="007E1168"/>
    <w:rsid w:val="007E2026"/>
    <w:rsid w:val="007E4639"/>
    <w:rsid w:val="007F2D49"/>
    <w:rsid w:val="007F62FC"/>
    <w:rsid w:val="0080020B"/>
    <w:rsid w:val="00805665"/>
    <w:rsid w:val="00810A28"/>
    <w:rsid w:val="00812F52"/>
    <w:rsid w:val="0081627D"/>
    <w:rsid w:val="008207D7"/>
    <w:rsid w:val="00826C42"/>
    <w:rsid w:val="008327EE"/>
    <w:rsid w:val="00832A5D"/>
    <w:rsid w:val="00834615"/>
    <w:rsid w:val="008374B3"/>
    <w:rsid w:val="008407A8"/>
    <w:rsid w:val="00840F0E"/>
    <w:rsid w:val="00842679"/>
    <w:rsid w:val="00844B7A"/>
    <w:rsid w:val="008459A7"/>
    <w:rsid w:val="00846507"/>
    <w:rsid w:val="00847DCF"/>
    <w:rsid w:val="0085222D"/>
    <w:rsid w:val="00857467"/>
    <w:rsid w:val="008609C0"/>
    <w:rsid w:val="00861D35"/>
    <w:rsid w:val="00864E17"/>
    <w:rsid w:val="00866546"/>
    <w:rsid w:val="00866F0D"/>
    <w:rsid w:val="00866F7A"/>
    <w:rsid w:val="00867498"/>
    <w:rsid w:val="008712A5"/>
    <w:rsid w:val="00871FBB"/>
    <w:rsid w:val="00872A1A"/>
    <w:rsid w:val="0087598C"/>
    <w:rsid w:val="008762A2"/>
    <w:rsid w:val="00880C40"/>
    <w:rsid w:val="00882B25"/>
    <w:rsid w:val="00887443"/>
    <w:rsid w:val="008912AC"/>
    <w:rsid w:val="00891596"/>
    <w:rsid w:val="00892C7E"/>
    <w:rsid w:val="008A07C3"/>
    <w:rsid w:val="008A4797"/>
    <w:rsid w:val="008A4C63"/>
    <w:rsid w:val="008B03D6"/>
    <w:rsid w:val="008B544B"/>
    <w:rsid w:val="008C2951"/>
    <w:rsid w:val="008C4DE1"/>
    <w:rsid w:val="008C7E41"/>
    <w:rsid w:val="008D1510"/>
    <w:rsid w:val="008D3CAA"/>
    <w:rsid w:val="008D4B71"/>
    <w:rsid w:val="008E59FE"/>
    <w:rsid w:val="008F06A7"/>
    <w:rsid w:val="008F360E"/>
    <w:rsid w:val="008F3904"/>
    <w:rsid w:val="008F39FA"/>
    <w:rsid w:val="00902D0A"/>
    <w:rsid w:val="00907925"/>
    <w:rsid w:val="009129D6"/>
    <w:rsid w:val="00912C20"/>
    <w:rsid w:val="00914BF5"/>
    <w:rsid w:val="00920C0B"/>
    <w:rsid w:val="00922EFC"/>
    <w:rsid w:val="00926EF3"/>
    <w:rsid w:val="00927109"/>
    <w:rsid w:val="00927B44"/>
    <w:rsid w:val="00930404"/>
    <w:rsid w:val="009310AA"/>
    <w:rsid w:val="0093137E"/>
    <w:rsid w:val="00933084"/>
    <w:rsid w:val="00937BD8"/>
    <w:rsid w:val="00937F35"/>
    <w:rsid w:val="00942860"/>
    <w:rsid w:val="00945D63"/>
    <w:rsid w:val="00954272"/>
    <w:rsid w:val="00954397"/>
    <w:rsid w:val="00956847"/>
    <w:rsid w:val="00961B29"/>
    <w:rsid w:val="009649B9"/>
    <w:rsid w:val="00965176"/>
    <w:rsid w:val="009655CB"/>
    <w:rsid w:val="00965E7A"/>
    <w:rsid w:val="00972C9A"/>
    <w:rsid w:val="009745C2"/>
    <w:rsid w:val="00974AD7"/>
    <w:rsid w:val="00980E41"/>
    <w:rsid w:val="00981523"/>
    <w:rsid w:val="00984C9D"/>
    <w:rsid w:val="00986A37"/>
    <w:rsid w:val="0098774F"/>
    <w:rsid w:val="009908B5"/>
    <w:rsid w:val="0099205E"/>
    <w:rsid w:val="009939A4"/>
    <w:rsid w:val="00996B82"/>
    <w:rsid w:val="009970B5"/>
    <w:rsid w:val="009A16FA"/>
    <w:rsid w:val="009A5006"/>
    <w:rsid w:val="009B3C34"/>
    <w:rsid w:val="009B63A3"/>
    <w:rsid w:val="009B666B"/>
    <w:rsid w:val="009B68DB"/>
    <w:rsid w:val="009B6F9F"/>
    <w:rsid w:val="009B75A9"/>
    <w:rsid w:val="009C1192"/>
    <w:rsid w:val="009C7EFA"/>
    <w:rsid w:val="009D168D"/>
    <w:rsid w:val="009D5BAB"/>
    <w:rsid w:val="009D6050"/>
    <w:rsid w:val="009E149C"/>
    <w:rsid w:val="009E29DF"/>
    <w:rsid w:val="009E2B23"/>
    <w:rsid w:val="009F1BA9"/>
    <w:rsid w:val="009F4EE2"/>
    <w:rsid w:val="009F7FE0"/>
    <w:rsid w:val="00A00E04"/>
    <w:rsid w:val="00A02126"/>
    <w:rsid w:val="00A07024"/>
    <w:rsid w:val="00A07052"/>
    <w:rsid w:val="00A07E93"/>
    <w:rsid w:val="00A15CA5"/>
    <w:rsid w:val="00A16EDE"/>
    <w:rsid w:val="00A24EA5"/>
    <w:rsid w:val="00A26760"/>
    <w:rsid w:val="00A27524"/>
    <w:rsid w:val="00A31E8F"/>
    <w:rsid w:val="00A363ED"/>
    <w:rsid w:val="00A42FD9"/>
    <w:rsid w:val="00A4335D"/>
    <w:rsid w:val="00A438FC"/>
    <w:rsid w:val="00A46E31"/>
    <w:rsid w:val="00A46E3D"/>
    <w:rsid w:val="00A5063F"/>
    <w:rsid w:val="00A50712"/>
    <w:rsid w:val="00A57600"/>
    <w:rsid w:val="00A607B1"/>
    <w:rsid w:val="00A67458"/>
    <w:rsid w:val="00A714D7"/>
    <w:rsid w:val="00A72C7E"/>
    <w:rsid w:val="00A74800"/>
    <w:rsid w:val="00A761DA"/>
    <w:rsid w:val="00A83024"/>
    <w:rsid w:val="00A854D7"/>
    <w:rsid w:val="00A86485"/>
    <w:rsid w:val="00A86FE0"/>
    <w:rsid w:val="00A90055"/>
    <w:rsid w:val="00A913FD"/>
    <w:rsid w:val="00A9297C"/>
    <w:rsid w:val="00A945FA"/>
    <w:rsid w:val="00A94BEC"/>
    <w:rsid w:val="00A95886"/>
    <w:rsid w:val="00A96559"/>
    <w:rsid w:val="00A9773A"/>
    <w:rsid w:val="00AA041A"/>
    <w:rsid w:val="00AA1271"/>
    <w:rsid w:val="00AA1A8D"/>
    <w:rsid w:val="00AA1E08"/>
    <w:rsid w:val="00AA363E"/>
    <w:rsid w:val="00AA4570"/>
    <w:rsid w:val="00AB3B32"/>
    <w:rsid w:val="00AB54C7"/>
    <w:rsid w:val="00AB608A"/>
    <w:rsid w:val="00AC519D"/>
    <w:rsid w:val="00AC5F29"/>
    <w:rsid w:val="00AD2317"/>
    <w:rsid w:val="00AD2EF5"/>
    <w:rsid w:val="00AD6943"/>
    <w:rsid w:val="00AF7BEF"/>
    <w:rsid w:val="00B01228"/>
    <w:rsid w:val="00B016AB"/>
    <w:rsid w:val="00B03662"/>
    <w:rsid w:val="00B0522C"/>
    <w:rsid w:val="00B05CDB"/>
    <w:rsid w:val="00B06459"/>
    <w:rsid w:val="00B16241"/>
    <w:rsid w:val="00B163CE"/>
    <w:rsid w:val="00B178C2"/>
    <w:rsid w:val="00B21178"/>
    <w:rsid w:val="00B22724"/>
    <w:rsid w:val="00B26D93"/>
    <w:rsid w:val="00B32062"/>
    <w:rsid w:val="00B32CD4"/>
    <w:rsid w:val="00B35BFF"/>
    <w:rsid w:val="00B37203"/>
    <w:rsid w:val="00B4139C"/>
    <w:rsid w:val="00B42016"/>
    <w:rsid w:val="00B428F1"/>
    <w:rsid w:val="00B45FF7"/>
    <w:rsid w:val="00B46D3A"/>
    <w:rsid w:val="00B510E7"/>
    <w:rsid w:val="00B535F7"/>
    <w:rsid w:val="00B70A76"/>
    <w:rsid w:val="00B717C9"/>
    <w:rsid w:val="00B7417A"/>
    <w:rsid w:val="00B77799"/>
    <w:rsid w:val="00B8079A"/>
    <w:rsid w:val="00B81EAD"/>
    <w:rsid w:val="00B838EF"/>
    <w:rsid w:val="00B873EB"/>
    <w:rsid w:val="00BA04C1"/>
    <w:rsid w:val="00BA1B77"/>
    <w:rsid w:val="00BA308F"/>
    <w:rsid w:val="00BA6273"/>
    <w:rsid w:val="00BB2BE8"/>
    <w:rsid w:val="00BB2C71"/>
    <w:rsid w:val="00BB48D0"/>
    <w:rsid w:val="00BB5AC1"/>
    <w:rsid w:val="00BB5C22"/>
    <w:rsid w:val="00BC29CF"/>
    <w:rsid w:val="00BD3B9F"/>
    <w:rsid w:val="00BD52C8"/>
    <w:rsid w:val="00BD65C8"/>
    <w:rsid w:val="00BD71A3"/>
    <w:rsid w:val="00BD76AE"/>
    <w:rsid w:val="00BD7D57"/>
    <w:rsid w:val="00BE3123"/>
    <w:rsid w:val="00BE6037"/>
    <w:rsid w:val="00BF009E"/>
    <w:rsid w:val="00C017D3"/>
    <w:rsid w:val="00C02068"/>
    <w:rsid w:val="00C02A64"/>
    <w:rsid w:val="00C032A2"/>
    <w:rsid w:val="00C0574A"/>
    <w:rsid w:val="00C05FF4"/>
    <w:rsid w:val="00C07671"/>
    <w:rsid w:val="00C133C6"/>
    <w:rsid w:val="00C23121"/>
    <w:rsid w:val="00C33AB4"/>
    <w:rsid w:val="00C37980"/>
    <w:rsid w:val="00C42B18"/>
    <w:rsid w:val="00C522F1"/>
    <w:rsid w:val="00C5335C"/>
    <w:rsid w:val="00C601CE"/>
    <w:rsid w:val="00C644FF"/>
    <w:rsid w:val="00C65B25"/>
    <w:rsid w:val="00C666CF"/>
    <w:rsid w:val="00C66767"/>
    <w:rsid w:val="00C66F03"/>
    <w:rsid w:val="00C71089"/>
    <w:rsid w:val="00C7391C"/>
    <w:rsid w:val="00C744B9"/>
    <w:rsid w:val="00C7462E"/>
    <w:rsid w:val="00C76324"/>
    <w:rsid w:val="00C77F6A"/>
    <w:rsid w:val="00C8099A"/>
    <w:rsid w:val="00C8149F"/>
    <w:rsid w:val="00C81879"/>
    <w:rsid w:val="00C8312C"/>
    <w:rsid w:val="00C86973"/>
    <w:rsid w:val="00C905A4"/>
    <w:rsid w:val="00C907B7"/>
    <w:rsid w:val="00C91E5A"/>
    <w:rsid w:val="00C94659"/>
    <w:rsid w:val="00CA636D"/>
    <w:rsid w:val="00CC1000"/>
    <w:rsid w:val="00CC1221"/>
    <w:rsid w:val="00CC200F"/>
    <w:rsid w:val="00CC4CEE"/>
    <w:rsid w:val="00CD1C1B"/>
    <w:rsid w:val="00CE04CD"/>
    <w:rsid w:val="00CE1544"/>
    <w:rsid w:val="00CE2A47"/>
    <w:rsid w:val="00CE4704"/>
    <w:rsid w:val="00CE54C5"/>
    <w:rsid w:val="00CE697D"/>
    <w:rsid w:val="00CF6D29"/>
    <w:rsid w:val="00D02BDE"/>
    <w:rsid w:val="00D073C4"/>
    <w:rsid w:val="00D10B28"/>
    <w:rsid w:val="00D1185C"/>
    <w:rsid w:val="00D126B9"/>
    <w:rsid w:val="00D14584"/>
    <w:rsid w:val="00D14D2C"/>
    <w:rsid w:val="00D21AB1"/>
    <w:rsid w:val="00D223FA"/>
    <w:rsid w:val="00D22B94"/>
    <w:rsid w:val="00D2599E"/>
    <w:rsid w:val="00D26B1B"/>
    <w:rsid w:val="00D30CF2"/>
    <w:rsid w:val="00D31ECA"/>
    <w:rsid w:val="00D36007"/>
    <w:rsid w:val="00D36D0F"/>
    <w:rsid w:val="00D47AA5"/>
    <w:rsid w:val="00D50EA8"/>
    <w:rsid w:val="00D52E99"/>
    <w:rsid w:val="00D55414"/>
    <w:rsid w:val="00D62E91"/>
    <w:rsid w:val="00D71D2E"/>
    <w:rsid w:val="00D73830"/>
    <w:rsid w:val="00D74084"/>
    <w:rsid w:val="00D74852"/>
    <w:rsid w:val="00D75C0E"/>
    <w:rsid w:val="00D76E75"/>
    <w:rsid w:val="00D81609"/>
    <w:rsid w:val="00D84DB1"/>
    <w:rsid w:val="00D87760"/>
    <w:rsid w:val="00D9026C"/>
    <w:rsid w:val="00D90F72"/>
    <w:rsid w:val="00D97043"/>
    <w:rsid w:val="00DA2C4B"/>
    <w:rsid w:val="00DB1D2E"/>
    <w:rsid w:val="00DB2FE2"/>
    <w:rsid w:val="00DB3346"/>
    <w:rsid w:val="00DB4E00"/>
    <w:rsid w:val="00DB6EC6"/>
    <w:rsid w:val="00DB783C"/>
    <w:rsid w:val="00DC0741"/>
    <w:rsid w:val="00DC0CCD"/>
    <w:rsid w:val="00DC7BA5"/>
    <w:rsid w:val="00DD3B15"/>
    <w:rsid w:val="00DD584D"/>
    <w:rsid w:val="00DE1EE2"/>
    <w:rsid w:val="00DE368C"/>
    <w:rsid w:val="00DE3C64"/>
    <w:rsid w:val="00DE4857"/>
    <w:rsid w:val="00DF12D5"/>
    <w:rsid w:val="00DF4203"/>
    <w:rsid w:val="00E10762"/>
    <w:rsid w:val="00E12E43"/>
    <w:rsid w:val="00E12EB8"/>
    <w:rsid w:val="00E16E7E"/>
    <w:rsid w:val="00E17BA8"/>
    <w:rsid w:val="00E2153F"/>
    <w:rsid w:val="00E2175A"/>
    <w:rsid w:val="00E3089B"/>
    <w:rsid w:val="00E30F3D"/>
    <w:rsid w:val="00E35EE9"/>
    <w:rsid w:val="00E447EC"/>
    <w:rsid w:val="00E55EDA"/>
    <w:rsid w:val="00E62DE1"/>
    <w:rsid w:val="00E63ED0"/>
    <w:rsid w:val="00E71C0E"/>
    <w:rsid w:val="00E73BC0"/>
    <w:rsid w:val="00E75765"/>
    <w:rsid w:val="00E77007"/>
    <w:rsid w:val="00E779A2"/>
    <w:rsid w:val="00E8257E"/>
    <w:rsid w:val="00E825BA"/>
    <w:rsid w:val="00E83487"/>
    <w:rsid w:val="00E837E0"/>
    <w:rsid w:val="00E84B9C"/>
    <w:rsid w:val="00E91B2C"/>
    <w:rsid w:val="00E93F9B"/>
    <w:rsid w:val="00E96924"/>
    <w:rsid w:val="00E9775F"/>
    <w:rsid w:val="00EA11E7"/>
    <w:rsid w:val="00EA3BA6"/>
    <w:rsid w:val="00EA4100"/>
    <w:rsid w:val="00EA6E0F"/>
    <w:rsid w:val="00EB20EE"/>
    <w:rsid w:val="00EB2ED5"/>
    <w:rsid w:val="00EB5A21"/>
    <w:rsid w:val="00EB635C"/>
    <w:rsid w:val="00EC0357"/>
    <w:rsid w:val="00EC1468"/>
    <w:rsid w:val="00EC1998"/>
    <w:rsid w:val="00EC1C47"/>
    <w:rsid w:val="00EC3B30"/>
    <w:rsid w:val="00ED2D01"/>
    <w:rsid w:val="00F0166C"/>
    <w:rsid w:val="00F04601"/>
    <w:rsid w:val="00F103C5"/>
    <w:rsid w:val="00F16A1A"/>
    <w:rsid w:val="00F23F1E"/>
    <w:rsid w:val="00F246E3"/>
    <w:rsid w:val="00F248F3"/>
    <w:rsid w:val="00F2596E"/>
    <w:rsid w:val="00F34257"/>
    <w:rsid w:val="00F54837"/>
    <w:rsid w:val="00F579AF"/>
    <w:rsid w:val="00F6064B"/>
    <w:rsid w:val="00F65ADF"/>
    <w:rsid w:val="00F70044"/>
    <w:rsid w:val="00F81B3C"/>
    <w:rsid w:val="00F833D5"/>
    <w:rsid w:val="00F8410B"/>
    <w:rsid w:val="00F866BE"/>
    <w:rsid w:val="00F86ADB"/>
    <w:rsid w:val="00FA0C48"/>
    <w:rsid w:val="00FA4CC0"/>
    <w:rsid w:val="00FA608A"/>
    <w:rsid w:val="00FB5D27"/>
    <w:rsid w:val="00FC722A"/>
    <w:rsid w:val="00FC76D7"/>
    <w:rsid w:val="00FC7C67"/>
    <w:rsid w:val="00FD0501"/>
    <w:rsid w:val="00FD1567"/>
    <w:rsid w:val="00FE0268"/>
    <w:rsid w:val="00FE3B05"/>
    <w:rsid w:val="00FE429C"/>
    <w:rsid w:val="00FE42BD"/>
    <w:rsid w:val="00FF0CE0"/>
    <w:rsid w:val="00FF17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A8F47EF"/>
  <w15:docId w15:val="{72F06E15-FC5F-48B8-844F-24482CE49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Times New Roman" w:hAnsi="Times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180E"/>
    <w:pPr>
      <w:overflowPunct w:val="0"/>
      <w:autoSpaceDE w:val="0"/>
      <w:autoSpaceDN w:val="0"/>
      <w:adjustRightInd w:val="0"/>
      <w:spacing w:after="240"/>
      <w:textAlignment w:val="baseline"/>
    </w:pPr>
    <w:rPr>
      <w:rFonts w:ascii="Helvetica" w:hAnsi="Helvetica"/>
      <w:sz w:val="22"/>
      <w:lang w:val="es-SV" w:eastAsia="en-US"/>
    </w:rPr>
  </w:style>
  <w:style w:type="paragraph" w:styleId="Ttulo1">
    <w:name w:val="heading 1"/>
    <w:basedOn w:val="Normal"/>
    <w:next w:val="Ttulo2"/>
    <w:qFormat/>
    <w:rsid w:val="00BA1B77"/>
    <w:pPr>
      <w:spacing w:before="240"/>
      <w:jc w:val="center"/>
      <w:outlineLvl w:val="0"/>
    </w:pPr>
    <w:rPr>
      <w:rFonts w:ascii="Arial" w:hAnsi="Arial"/>
      <w:b/>
      <w:caps/>
      <w:sz w:val="36"/>
    </w:rPr>
  </w:style>
  <w:style w:type="paragraph" w:styleId="Ttulo2">
    <w:name w:val="heading 2"/>
    <w:basedOn w:val="Normal"/>
    <w:next w:val="Normal"/>
    <w:qFormat/>
    <w:rsid w:val="00BA1B77"/>
    <w:pPr>
      <w:keepNext/>
      <w:outlineLvl w:val="1"/>
    </w:pPr>
    <w:rPr>
      <w:b/>
      <w:sz w:val="26"/>
    </w:rPr>
  </w:style>
  <w:style w:type="paragraph" w:styleId="Ttulo3">
    <w:name w:val="heading 3"/>
    <w:basedOn w:val="Normal"/>
    <w:next w:val="Normal"/>
    <w:qFormat/>
    <w:rsid w:val="00BA1B77"/>
    <w:pPr>
      <w:keepNext/>
      <w:outlineLvl w:val="2"/>
    </w:pPr>
    <w:rPr>
      <w:b/>
    </w:rPr>
  </w:style>
  <w:style w:type="paragraph" w:styleId="Ttulo4">
    <w:name w:val="heading 4"/>
    <w:basedOn w:val="Normal"/>
    <w:next w:val="Sangranormal"/>
    <w:qFormat/>
    <w:rsid w:val="00BA1B77"/>
    <w:pPr>
      <w:keepNext/>
      <w:ind w:left="547"/>
      <w:outlineLvl w:val="3"/>
    </w:pPr>
    <w:rPr>
      <w:b/>
    </w:rPr>
  </w:style>
  <w:style w:type="paragraph" w:styleId="Ttulo5">
    <w:name w:val="heading 5"/>
    <w:basedOn w:val="Normal"/>
    <w:next w:val="Sangranormal"/>
    <w:qFormat/>
    <w:rsid w:val="00BA1B77"/>
    <w:pPr>
      <w:ind w:left="720"/>
      <w:outlineLvl w:val="4"/>
    </w:pPr>
    <w:rPr>
      <w:rFonts w:ascii="Times" w:hAnsi="Times"/>
      <w:b/>
      <w:sz w:val="20"/>
    </w:rPr>
  </w:style>
  <w:style w:type="paragraph" w:styleId="Ttulo6">
    <w:name w:val="heading 6"/>
    <w:basedOn w:val="Normal"/>
    <w:next w:val="Sangranormal"/>
    <w:qFormat/>
    <w:rsid w:val="00BA1B77"/>
    <w:pPr>
      <w:ind w:left="720"/>
      <w:outlineLvl w:val="5"/>
    </w:pPr>
    <w:rPr>
      <w:rFonts w:ascii="Times" w:hAnsi="Times"/>
      <w:sz w:val="20"/>
      <w:u w:val="single"/>
    </w:rPr>
  </w:style>
  <w:style w:type="paragraph" w:styleId="Ttulo7">
    <w:name w:val="heading 7"/>
    <w:basedOn w:val="Normal"/>
    <w:next w:val="Sangranormal"/>
    <w:qFormat/>
    <w:rsid w:val="00BA1B77"/>
    <w:pPr>
      <w:ind w:left="720"/>
      <w:outlineLvl w:val="6"/>
    </w:pPr>
    <w:rPr>
      <w:rFonts w:ascii="Times" w:hAnsi="Times"/>
      <w:i/>
      <w:sz w:val="20"/>
    </w:rPr>
  </w:style>
  <w:style w:type="paragraph" w:styleId="Ttulo8">
    <w:name w:val="heading 8"/>
    <w:basedOn w:val="Normal"/>
    <w:next w:val="Sangranormal"/>
    <w:qFormat/>
    <w:rsid w:val="00BA1B77"/>
    <w:pPr>
      <w:ind w:left="720"/>
      <w:outlineLvl w:val="7"/>
    </w:pPr>
    <w:rPr>
      <w:rFonts w:ascii="Times" w:hAnsi="Times"/>
      <w:i/>
      <w:sz w:val="20"/>
    </w:rPr>
  </w:style>
  <w:style w:type="paragraph" w:styleId="Ttulo9">
    <w:name w:val="heading 9"/>
    <w:basedOn w:val="Normal"/>
    <w:next w:val="Sangranormal"/>
    <w:qFormat/>
    <w:rsid w:val="00BA1B77"/>
    <w:pPr>
      <w:ind w:left="720"/>
      <w:outlineLvl w:val="8"/>
    </w:pPr>
    <w:rPr>
      <w:rFonts w:ascii="Times" w:hAnsi="Times"/>
      <w:i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normal">
    <w:name w:val="Normal Indent"/>
    <w:basedOn w:val="Normal"/>
    <w:rsid w:val="00BA1B77"/>
    <w:pPr>
      <w:ind w:left="360"/>
    </w:pPr>
  </w:style>
  <w:style w:type="paragraph" w:styleId="TDC4">
    <w:name w:val="toc 4"/>
    <w:basedOn w:val="TDC1"/>
    <w:semiHidden/>
    <w:rsid w:val="00BA1B77"/>
    <w:pPr>
      <w:ind w:left="3240" w:right="1200"/>
    </w:pPr>
  </w:style>
  <w:style w:type="paragraph" w:styleId="TDC1">
    <w:name w:val="toc 1"/>
    <w:basedOn w:val="Normal"/>
    <w:semiHidden/>
    <w:rsid w:val="00BA1B77"/>
    <w:pPr>
      <w:keepNext/>
      <w:keepLines/>
      <w:tabs>
        <w:tab w:val="right" w:leader="dot" w:pos="8400"/>
      </w:tabs>
      <w:ind w:left="2160"/>
    </w:pPr>
  </w:style>
  <w:style w:type="paragraph" w:styleId="TDC3">
    <w:name w:val="toc 3"/>
    <w:basedOn w:val="TDC2"/>
    <w:semiHidden/>
    <w:rsid w:val="00BA1B77"/>
    <w:pPr>
      <w:ind w:left="2880"/>
    </w:pPr>
  </w:style>
  <w:style w:type="paragraph" w:styleId="TDC2">
    <w:name w:val="toc 2"/>
    <w:basedOn w:val="TDC1"/>
    <w:semiHidden/>
    <w:rsid w:val="00BA1B77"/>
    <w:pPr>
      <w:ind w:left="2520" w:right="1200"/>
    </w:pPr>
  </w:style>
  <w:style w:type="paragraph" w:styleId="Piedepgina">
    <w:name w:val="footer"/>
    <w:basedOn w:val="Normal"/>
    <w:link w:val="PiedepginaCar"/>
    <w:rsid w:val="00BA1B77"/>
    <w:pPr>
      <w:tabs>
        <w:tab w:val="center" w:pos="4666"/>
        <w:tab w:val="right" w:pos="9360"/>
      </w:tabs>
      <w:spacing w:after="0" w:line="180" w:lineRule="exact"/>
    </w:pPr>
    <w:rPr>
      <w:sz w:val="12"/>
    </w:rPr>
  </w:style>
  <w:style w:type="paragraph" w:styleId="Encabezado">
    <w:name w:val="header"/>
    <w:basedOn w:val="Normal"/>
    <w:link w:val="EncabezadoCar"/>
    <w:uiPriority w:val="99"/>
    <w:rsid w:val="00BA1B77"/>
    <w:pPr>
      <w:tabs>
        <w:tab w:val="left" w:pos="8400"/>
      </w:tabs>
    </w:pPr>
  </w:style>
  <w:style w:type="character" w:styleId="Refdenotaalpie">
    <w:name w:val="footnote reference"/>
    <w:basedOn w:val="Fuentedeprrafopredeter"/>
    <w:semiHidden/>
    <w:rsid w:val="00BA1B77"/>
    <w:rPr>
      <w:position w:val="6"/>
      <w:sz w:val="16"/>
    </w:rPr>
  </w:style>
  <w:style w:type="paragraph" w:styleId="Textonotapie">
    <w:name w:val="footnote text"/>
    <w:basedOn w:val="Normal"/>
    <w:semiHidden/>
    <w:rsid w:val="00BA1B77"/>
    <w:rPr>
      <w:sz w:val="20"/>
    </w:rPr>
  </w:style>
  <w:style w:type="paragraph" w:customStyle="1" w:styleId="formcaption5pt">
    <w:name w:val="form caption 5pt"/>
    <w:basedOn w:val="Normal"/>
    <w:rsid w:val="00BA1B77"/>
    <w:pPr>
      <w:spacing w:before="2" w:after="2"/>
      <w:ind w:left="-72"/>
    </w:pPr>
    <w:rPr>
      <w:rFonts w:ascii="Arial" w:hAnsi="Arial"/>
      <w:caps/>
      <w:sz w:val="10"/>
    </w:rPr>
  </w:style>
  <w:style w:type="paragraph" w:customStyle="1" w:styleId="guidelines11pt">
    <w:name w:val="guidelines 11pt"/>
    <w:basedOn w:val="formhead9pt"/>
    <w:rsid w:val="00BA1B77"/>
    <w:rPr>
      <w:sz w:val="22"/>
    </w:rPr>
  </w:style>
  <w:style w:type="paragraph" w:customStyle="1" w:styleId="formhead9pt">
    <w:name w:val="form head 9pt"/>
    <w:basedOn w:val="Normalt"/>
    <w:rsid w:val="00BA1B77"/>
    <w:pPr>
      <w:spacing w:before="240" w:after="0"/>
      <w:ind w:left="-115"/>
    </w:pPr>
    <w:rPr>
      <w:rFonts w:ascii="Arial" w:hAnsi="Arial"/>
      <w:b/>
      <w:caps/>
      <w:sz w:val="18"/>
    </w:rPr>
  </w:style>
  <w:style w:type="paragraph" w:customStyle="1" w:styleId="Normalt">
    <w:name w:val="Normalt"/>
    <w:basedOn w:val="Normal"/>
    <w:rsid w:val="00BA1B77"/>
    <w:rPr>
      <w:rFonts w:ascii="Times" w:hAnsi="Times"/>
    </w:rPr>
  </w:style>
  <w:style w:type="paragraph" w:customStyle="1" w:styleId="guidelineleft">
    <w:name w:val="guideline left"/>
    <w:basedOn w:val="Normal"/>
    <w:rsid w:val="00BA1B77"/>
    <w:pPr>
      <w:spacing w:before="60" w:after="60"/>
    </w:pPr>
    <w:rPr>
      <w:b/>
      <w:sz w:val="18"/>
    </w:rPr>
  </w:style>
  <w:style w:type="paragraph" w:customStyle="1" w:styleId="formspace">
    <w:name w:val="form space"/>
    <w:basedOn w:val="Normal"/>
    <w:rsid w:val="00BA1B77"/>
    <w:pPr>
      <w:spacing w:before="60" w:after="60"/>
    </w:pPr>
    <w:rPr>
      <w:sz w:val="18"/>
    </w:rPr>
  </w:style>
  <w:style w:type="paragraph" w:customStyle="1" w:styleId="heading4t">
    <w:name w:val="heading 4t"/>
    <w:basedOn w:val="heading3t"/>
    <w:next w:val="Sangranormal"/>
    <w:rsid w:val="00BA1B77"/>
    <w:pPr>
      <w:ind w:left="547"/>
    </w:pPr>
  </w:style>
  <w:style w:type="paragraph" w:customStyle="1" w:styleId="heading3t">
    <w:name w:val="heading 3t"/>
    <w:basedOn w:val="Ttulo1"/>
    <w:next w:val="Normalt"/>
    <w:rsid w:val="00BA1B77"/>
    <w:pPr>
      <w:keepNext/>
      <w:jc w:val="left"/>
      <w:outlineLvl w:val="9"/>
    </w:pPr>
    <w:rPr>
      <w:rFonts w:ascii="Times" w:hAnsi="Times"/>
      <w:caps w:val="0"/>
      <w:sz w:val="22"/>
    </w:rPr>
  </w:style>
  <w:style w:type="paragraph" w:customStyle="1" w:styleId="heading2t">
    <w:name w:val="heading 2t"/>
    <w:basedOn w:val="Ttulo1"/>
    <w:next w:val="Normalt"/>
    <w:rsid w:val="00BA1B77"/>
    <w:pPr>
      <w:keepNext/>
      <w:jc w:val="left"/>
      <w:outlineLvl w:val="9"/>
    </w:pPr>
    <w:rPr>
      <w:rFonts w:ascii="Times" w:hAnsi="Times"/>
      <w:caps w:val="0"/>
      <w:sz w:val="26"/>
    </w:rPr>
  </w:style>
  <w:style w:type="paragraph" w:customStyle="1" w:styleId="instruction">
    <w:name w:val="instruction"/>
    <w:basedOn w:val="Normalt"/>
    <w:rsid w:val="00BA1B77"/>
    <w:pPr>
      <w:ind w:left="-115"/>
      <w:jc w:val="both"/>
    </w:pPr>
  </w:style>
  <w:style w:type="paragraph" w:customStyle="1" w:styleId="checklist1line">
    <w:name w:val="checklist 1line"/>
    <w:basedOn w:val="checklistpara"/>
    <w:rsid w:val="00BA1B77"/>
    <w:pPr>
      <w:spacing w:before="120" w:after="120"/>
    </w:pPr>
    <w:rPr>
      <w:rFonts w:ascii="Times" w:hAnsi="Times"/>
    </w:rPr>
  </w:style>
  <w:style w:type="paragraph" w:customStyle="1" w:styleId="checklistpara">
    <w:name w:val="checklist para"/>
    <w:basedOn w:val="formspace"/>
    <w:rsid w:val="00BA1B77"/>
    <w:pPr>
      <w:spacing w:before="0" w:after="240"/>
    </w:pPr>
  </w:style>
  <w:style w:type="paragraph" w:customStyle="1" w:styleId="Text-bullet">
    <w:name w:val="Text - bullet"/>
    <w:basedOn w:val="Normal"/>
    <w:rsid w:val="00BA1B77"/>
    <w:pPr>
      <w:ind w:left="835" w:hanging="274"/>
    </w:pPr>
  </w:style>
  <w:style w:type="paragraph" w:customStyle="1" w:styleId="Text-bullettight">
    <w:name w:val="Text - bullet tight"/>
    <w:basedOn w:val="Text-bullet"/>
    <w:rsid w:val="00BA1B77"/>
    <w:pPr>
      <w:spacing w:after="0"/>
    </w:pPr>
  </w:style>
  <w:style w:type="paragraph" w:customStyle="1" w:styleId="NormalIndent-t">
    <w:name w:val="Normal Indent-t"/>
    <w:basedOn w:val="Sangranormal"/>
    <w:rsid w:val="00BA1B77"/>
    <w:rPr>
      <w:rFonts w:ascii="Times" w:hAnsi="Times"/>
    </w:rPr>
  </w:style>
  <w:style w:type="paragraph" w:customStyle="1" w:styleId="Text-bulletsub">
    <w:name w:val="Text - bullet sub"/>
    <w:basedOn w:val="Text-bullet"/>
    <w:rsid w:val="00BA1B77"/>
    <w:pPr>
      <w:ind w:left="1094"/>
    </w:pPr>
  </w:style>
  <w:style w:type="paragraph" w:customStyle="1" w:styleId="Text-bulletsubtight">
    <w:name w:val="Text - bullet sub tight"/>
    <w:basedOn w:val="Text-bullettight"/>
    <w:rsid w:val="00BA1B77"/>
    <w:pPr>
      <w:ind w:left="1094"/>
    </w:pPr>
  </w:style>
  <w:style w:type="paragraph" w:customStyle="1" w:styleId="Text-number">
    <w:name w:val="Text - number"/>
    <w:basedOn w:val="Normal"/>
    <w:rsid w:val="00BA1B77"/>
    <w:pPr>
      <w:tabs>
        <w:tab w:val="decimal" w:pos="295"/>
      </w:tabs>
      <w:spacing w:after="0"/>
      <w:ind w:left="533" w:hanging="533"/>
    </w:pPr>
  </w:style>
  <w:style w:type="paragraph" w:customStyle="1" w:styleId="Text-numbertight">
    <w:name w:val="Text - number tight"/>
    <w:basedOn w:val="Text-number"/>
    <w:rsid w:val="00BA1B77"/>
  </w:style>
  <w:style w:type="paragraph" w:customStyle="1" w:styleId="formhead8pt">
    <w:name w:val="form head 8pt"/>
    <w:basedOn w:val="instruction"/>
    <w:rsid w:val="00BA1B77"/>
  </w:style>
  <w:style w:type="paragraph" w:customStyle="1" w:styleId="formcaption9pt">
    <w:name w:val="form caption 9pt"/>
    <w:basedOn w:val="formcaption5pt"/>
    <w:rsid w:val="00BA1B77"/>
    <w:pPr>
      <w:spacing w:before="40" w:after="40"/>
      <w:ind w:left="0"/>
      <w:jc w:val="center"/>
    </w:pPr>
    <w:rPr>
      <w:b/>
      <w:sz w:val="18"/>
    </w:rPr>
  </w:style>
  <w:style w:type="paragraph" w:customStyle="1" w:styleId="checklisthead">
    <w:name w:val="checklist head"/>
    <w:basedOn w:val="guidelines11pt"/>
    <w:rsid w:val="00BA1B77"/>
    <w:pPr>
      <w:spacing w:before="120" w:after="120"/>
      <w:ind w:left="0"/>
    </w:pPr>
  </w:style>
  <w:style w:type="paragraph" w:customStyle="1" w:styleId="checklist2line">
    <w:name w:val="checklist 2line"/>
    <w:basedOn w:val="checklist1line"/>
    <w:rsid w:val="00BA1B77"/>
    <w:pPr>
      <w:spacing w:before="24" w:after="24"/>
    </w:pPr>
  </w:style>
  <w:style w:type="paragraph" w:customStyle="1" w:styleId="formcaption7pt">
    <w:name w:val="form caption 7pt"/>
    <w:basedOn w:val="Normal"/>
    <w:rsid w:val="00BA1B77"/>
    <w:pPr>
      <w:spacing w:before="80" w:after="60"/>
    </w:pPr>
    <w:rPr>
      <w:sz w:val="14"/>
    </w:rPr>
  </w:style>
  <w:style w:type="paragraph" w:customStyle="1" w:styleId="blankpage">
    <w:name w:val="blank page"/>
    <w:basedOn w:val="Normal"/>
    <w:rsid w:val="00BA1B77"/>
    <w:pPr>
      <w:pageBreakBefore/>
      <w:framePr w:hSpace="180" w:wrap="around" w:vAnchor="page" w:hAnchor="page" w:xAlign="center" w:yAlign="center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</w:tabs>
    </w:pPr>
    <w:rPr>
      <w:sz w:val="24"/>
    </w:rPr>
  </w:style>
  <w:style w:type="paragraph" w:customStyle="1" w:styleId="text">
    <w:name w:val="text"/>
    <w:rsid w:val="00BA1B77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 w:val="22"/>
      <w:lang w:val="en-US" w:eastAsia="en-US"/>
    </w:rPr>
  </w:style>
  <w:style w:type="character" w:styleId="Nmerodepgina">
    <w:name w:val="page number"/>
    <w:basedOn w:val="Fuentedeprrafopredeter"/>
    <w:rsid w:val="00BA1B77"/>
  </w:style>
  <w:style w:type="paragraph" w:customStyle="1" w:styleId="Txt-Closing">
    <w:name w:val="Txt - Closing"/>
    <w:basedOn w:val="Normal"/>
    <w:rsid w:val="00BA1B77"/>
    <w:pPr>
      <w:tabs>
        <w:tab w:val="left" w:pos="432"/>
        <w:tab w:val="left" w:pos="792"/>
        <w:tab w:val="left" w:pos="1152"/>
        <w:tab w:val="left" w:pos="1512"/>
        <w:tab w:val="left" w:pos="1872"/>
        <w:tab w:val="left" w:pos="2232"/>
        <w:tab w:val="left" w:pos="2592"/>
      </w:tabs>
      <w:spacing w:after="0"/>
      <w:ind w:left="4320"/>
    </w:pPr>
    <w:rPr>
      <w:rFonts w:ascii="Times New Roman" w:hAnsi="Times New Roman"/>
      <w:sz w:val="24"/>
    </w:rPr>
  </w:style>
  <w:style w:type="character" w:styleId="Hipervnculo">
    <w:name w:val="Hyperlink"/>
    <w:basedOn w:val="Fuentedeprrafopredeter"/>
    <w:rsid w:val="005C00C2"/>
    <w:rPr>
      <w:color w:val="0000FF"/>
      <w:u w:val="single"/>
    </w:rPr>
  </w:style>
  <w:style w:type="paragraph" w:styleId="Sangradetextonormal">
    <w:name w:val="Body Text Indent"/>
    <w:basedOn w:val="Textoindependiente"/>
    <w:rsid w:val="00564FC5"/>
    <w:pPr>
      <w:overflowPunct/>
      <w:autoSpaceDE/>
      <w:autoSpaceDN/>
      <w:adjustRightInd/>
      <w:spacing w:after="240" w:line="240" w:lineRule="atLeast"/>
      <w:ind w:left="360" w:firstLine="360"/>
      <w:jc w:val="both"/>
      <w:textAlignment w:val="auto"/>
    </w:pPr>
    <w:rPr>
      <w:rFonts w:ascii="Garamond" w:hAnsi="Garamond"/>
      <w:lang w:val="es-ES"/>
    </w:rPr>
  </w:style>
  <w:style w:type="paragraph" w:customStyle="1" w:styleId="TableHeaderCenter">
    <w:name w:val="Table Header Center"/>
    <w:basedOn w:val="Normal"/>
    <w:rsid w:val="00564FC5"/>
    <w:pPr>
      <w:overflowPunct/>
      <w:autoSpaceDE/>
      <w:autoSpaceDN/>
      <w:adjustRightInd/>
      <w:spacing w:before="60" w:after="60"/>
      <w:textAlignment w:val="auto"/>
    </w:pPr>
    <w:rPr>
      <w:rFonts w:ascii="Arial" w:hAnsi="Arial"/>
      <w:b/>
      <w:lang w:val="es-ES" w:bidi="he-IL"/>
    </w:rPr>
  </w:style>
  <w:style w:type="paragraph" w:styleId="Textoindependiente">
    <w:name w:val="Body Text"/>
    <w:basedOn w:val="Normal"/>
    <w:rsid w:val="00564FC5"/>
    <w:pPr>
      <w:spacing w:after="120"/>
    </w:pPr>
  </w:style>
  <w:style w:type="paragraph" w:styleId="Textodeglobo">
    <w:name w:val="Balloon Text"/>
    <w:basedOn w:val="Normal"/>
    <w:link w:val="TextodegloboCar"/>
    <w:uiPriority w:val="99"/>
    <w:semiHidden/>
    <w:rsid w:val="00DE1EE2"/>
    <w:rPr>
      <w:rFonts w:ascii="Tahoma" w:hAnsi="Tahoma" w:cs="Tahoma"/>
      <w:sz w:val="16"/>
      <w:szCs w:val="16"/>
    </w:rPr>
  </w:style>
  <w:style w:type="paragraph" w:customStyle="1" w:styleId="Body">
    <w:name w:val="Body"/>
    <w:basedOn w:val="Normal"/>
    <w:rsid w:val="00670B8E"/>
    <w:pPr>
      <w:tabs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right" w:pos="3402"/>
        <w:tab w:val="left" w:pos="3969"/>
        <w:tab w:val="left" w:pos="4536"/>
        <w:tab w:val="left" w:pos="5103"/>
        <w:tab w:val="left" w:pos="5670"/>
      </w:tabs>
      <w:spacing w:after="120"/>
      <w:ind w:left="567"/>
      <w:jc w:val="both"/>
    </w:pPr>
    <w:rPr>
      <w:rFonts w:ascii="Arial" w:hAnsi="Arial"/>
      <w:sz w:val="20"/>
      <w:lang w:val="es-ES_tradnl" w:eastAsia="es-ES"/>
    </w:rPr>
  </w:style>
  <w:style w:type="paragraph" w:customStyle="1" w:styleId="Sangria1">
    <w:name w:val="Sangria 1"/>
    <w:basedOn w:val="Parrafo1"/>
    <w:rsid w:val="00D26B1B"/>
    <w:pPr>
      <w:numPr>
        <w:numId w:val="16"/>
      </w:numPr>
    </w:pPr>
  </w:style>
  <w:style w:type="paragraph" w:customStyle="1" w:styleId="Parrafo1">
    <w:name w:val="Parrafo 1"/>
    <w:basedOn w:val="Textoindependiente"/>
    <w:rsid w:val="00D26B1B"/>
    <w:pPr>
      <w:overflowPunct/>
      <w:autoSpaceDE/>
      <w:autoSpaceDN/>
      <w:adjustRightInd/>
      <w:spacing w:before="120" w:line="360" w:lineRule="auto"/>
      <w:jc w:val="both"/>
      <w:textAlignment w:val="auto"/>
    </w:pPr>
    <w:rPr>
      <w:rFonts w:ascii="Arial" w:hAnsi="Arial" w:cs="Arial"/>
      <w:sz w:val="20"/>
      <w:lang w:val="es-PE" w:eastAsia="es-ES"/>
    </w:rPr>
  </w:style>
  <w:style w:type="character" w:styleId="Hipervnculovisitado">
    <w:name w:val="FollowedHyperlink"/>
    <w:basedOn w:val="Fuentedeprrafopredeter"/>
    <w:rsid w:val="002351B8"/>
    <w:rPr>
      <w:color w:val="800080"/>
      <w:u w:val="single"/>
    </w:rPr>
  </w:style>
  <w:style w:type="table" w:styleId="Tablaconcuadrcula">
    <w:name w:val="Table Grid"/>
    <w:basedOn w:val="Tablanormal"/>
    <w:uiPriority w:val="39"/>
    <w:rsid w:val="00582370"/>
    <w:pPr>
      <w:overflowPunct w:val="0"/>
      <w:autoSpaceDE w:val="0"/>
      <w:autoSpaceDN w:val="0"/>
      <w:adjustRightInd w:val="0"/>
      <w:spacing w:after="24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epginaCar">
    <w:name w:val="Pie de página Car"/>
    <w:basedOn w:val="Fuentedeprrafopredeter"/>
    <w:link w:val="Piedepgina"/>
    <w:rsid w:val="007159D7"/>
    <w:rPr>
      <w:rFonts w:ascii="Helvetica" w:hAnsi="Helvetica"/>
      <w:sz w:val="12"/>
      <w:lang w:val="es-SV" w:eastAsia="en-US" w:bidi="ar-SA"/>
    </w:rPr>
  </w:style>
  <w:style w:type="paragraph" w:styleId="Prrafodelista">
    <w:name w:val="List Paragraph"/>
    <w:basedOn w:val="Normal"/>
    <w:uiPriority w:val="34"/>
    <w:qFormat/>
    <w:rsid w:val="00FA608A"/>
    <w:pPr>
      <w:overflowPunct/>
      <w:autoSpaceDE/>
      <w:autoSpaceDN/>
      <w:adjustRightInd/>
      <w:spacing w:after="0" w:line="276" w:lineRule="auto"/>
      <w:ind w:left="720"/>
      <w:contextualSpacing/>
      <w:textAlignment w:val="auto"/>
    </w:pPr>
    <w:rPr>
      <w:rFonts w:ascii="Calibri" w:eastAsia="Calibri" w:hAnsi="Calibri"/>
      <w:szCs w:val="22"/>
      <w:lang w:val="es-ES"/>
    </w:rPr>
  </w:style>
  <w:style w:type="character" w:styleId="Refdecomentario">
    <w:name w:val="annotation reference"/>
    <w:basedOn w:val="Fuentedeprrafopredeter"/>
    <w:rsid w:val="00D22B94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D22B94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rsid w:val="00D22B94"/>
    <w:rPr>
      <w:rFonts w:ascii="Helvetica" w:hAnsi="Helvetica"/>
      <w:lang w:val="es-SV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D22B9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D22B94"/>
    <w:rPr>
      <w:rFonts w:ascii="Helvetica" w:hAnsi="Helvetica"/>
      <w:b/>
      <w:bCs/>
      <w:lang w:val="es-SV" w:eastAsia="en-US"/>
    </w:rPr>
  </w:style>
  <w:style w:type="character" w:customStyle="1" w:styleId="EncabezadoCar">
    <w:name w:val="Encabezado Car"/>
    <w:link w:val="Encabezado"/>
    <w:uiPriority w:val="99"/>
    <w:rsid w:val="00694040"/>
    <w:rPr>
      <w:rFonts w:ascii="Helvetica" w:hAnsi="Helvetica"/>
      <w:sz w:val="22"/>
      <w:lang w:val="es-SV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0205"/>
    <w:rPr>
      <w:rFonts w:ascii="Tahoma" w:hAnsi="Tahoma" w:cs="Tahoma"/>
      <w:sz w:val="16"/>
      <w:szCs w:val="16"/>
      <w:lang w:val="es-SV" w:eastAsia="en-US"/>
    </w:rPr>
  </w:style>
  <w:style w:type="paragraph" w:styleId="Sinespaciado">
    <w:name w:val="No Spacing"/>
    <w:uiPriority w:val="1"/>
    <w:qFormat/>
    <w:rsid w:val="00E96924"/>
    <w:rPr>
      <w:rFonts w:ascii="Calibri" w:eastAsia="Calibri" w:hAnsi="Calibri"/>
      <w:sz w:val="22"/>
      <w:szCs w:val="22"/>
    </w:rPr>
  </w:style>
  <w:style w:type="character" w:styleId="Textodelmarcadordeposicin">
    <w:name w:val="Placeholder Text"/>
    <w:basedOn w:val="Fuentedeprrafopredeter"/>
    <w:uiPriority w:val="99"/>
    <w:semiHidden/>
    <w:rsid w:val="006B0597"/>
    <w:rPr>
      <w:color w:val="666666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9129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2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4.jpg@01D74E57.C4EA2700" TargetMode="External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4.jpg@01D74E57.C4EA2700" TargetMode="External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cid:image004.jpg@01D74E57.C4EA2700" TargetMode="External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METHOD\GIS\PHASE1\P1-NCR\SAMP1_08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A9AE82-D773-4201-ABA5-6BCAF99D019A}"/>
      </w:docPartPr>
      <w:docPartBody>
        <w:p w:rsidR="00DD668A" w:rsidRDefault="00D6406B">
          <w:r w:rsidRPr="00FA4170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160E09-E1FC-4F22-91E1-18C420162D9D}"/>
      </w:docPartPr>
      <w:docPartBody>
        <w:p w:rsidR="00DD668A" w:rsidRDefault="00D6406B">
          <w:r w:rsidRPr="00FA4170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06B"/>
    <w:rsid w:val="00023284"/>
    <w:rsid w:val="00035E53"/>
    <w:rsid w:val="00072C57"/>
    <w:rsid w:val="00085F1F"/>
    <w:rsid w:val="0009485E"/>
    <w:rsid w:val="0012405B"/>
    <w:rsid w:val="00172A9D"/>
    <w:rsid w:val="001E30EB"/>
    <w:rsid w:val="00200656"/>
    <w:rsid w:val="00246506"/>
    <w:rsid w:val="00353E18"/>
    <w:rsid w:val="003D2924"/>
    <w:rsid w:val="00481F1F"/>
    <w:rsid w:val="004E1063"/>
    <w:rsid w:val="004F32EC"/>
    <w:rsid w:val="00532AC4"/>
    <w:rsid w:val="0055030B"/>
    <w:rsid w:val="005A794C"/>
    <w:rsid w:val="005F778F"/>
    <w:rsid w:val="00640F40"/>
    <w:rsid w:val="006536D2"/>
    <w:rsid w:val="007C65E7"/>
    <w:rsid w:val="00806F35"/>
    <w:rsid w:val="00840F0E"/>
    <w:rsid w:val="00857467"/>
    <w:rsid w:val="00A14163"/>
    <w:rsid w:val="00A71956"/>
    <w:rsid w:val="00A74563"/>
    <w:rsid w:val="00A8343A"/>
    <w:rsid w:val="00A87A19"/>
    <w:rsid w:val="00AA4A94"/>
    <w:rsid w:val="00AB6FA7"/>
    <w:rsid w:val="00B05CDB"/>
    <w:rsid w:val="00BB2EB9"/>
    <w:rsid w:val="00C227D7"/>
    <w:rsid w:val="00D6406B"/>
    <w:rsid w:val="00DC0741"/>
    <w:rsid w:val="00DD668A"/>
    <w:rsid w:val="00DF4203"/>
    <w:rsid w:val="00E76CB4"/>
    <w:rsid w:val="00F151E0"/>
    <w:rsid w:val="00F1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6406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DescripciondeFormulario xmlns="3157fc19-6672-4dd9-9c89-f7691ee1dd6e">Traslado a producción de objetos</DescripciondeFormulario>
    <SharedWithUsers xmlns="f0a76b96-e615-42dd-b2a9-641b47b86547">
      <UserInfo>
        <DisplayName>Sheily Nicol Colindres Escoto</DisplayName>
        <AccountId>2268</AccountId>
        <AccountType/>
      </UserInfo>
    </SharedWithUsers>
    <TaxCatchAll xmlns="f0a76b96-e615-42dd-b2a9-641b47b86547" xsi:nil="true"/>
    <lcf76f155ced4ddcb4097134ff3c332f xmlns="3157fc19-6672-4dd9-9c89-f7691ee1dd6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44423D52131C04EBABDE405D8C52D3F" ma:contentTypeVersion="16" ma:contentTypeDescription="Crear nuevo documento." ma:contentTypeScope="" ma:versionID="a0fdf69acce9c8d9c9f1441266e654e5">
  <xsd:schema xmlns:xsd="http://www.w3.org/2001/XMLSchema" xmlns:xs="http://www.w3.org/2001/XMLSchema" xmlns:p="http://schemas.microsoft.com/office/2006/metadata/properties" xmlns:ns2="3157fc19-6672-4dd9-9c89-f7691ee1dd6e" xmlns:ns3="f0a76b96-e615-42dd-b2a9-641b47b86547" targetNamespace="http://schemas.microsoft.com/office/2006/metadata/properties" ma:root="true" ma:fieldsID="fa828944738f0e931647105cbae10d50" ns2:_="" ns3:_="">
    <xsd:import namespace="3157fc19-6672-4dd9-9c89-f7691ee1dd6e"/>
    <xsd:import namespace="f0a76b96-e615-42dd-b2a9-641b47b865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DescripciondeFormulario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57fc19-6672-4dd9-9c89-f7691ee1dd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DescripciondeFormulario" ma:index="12" nillable="true" ma:displayName="Descripción de Formulario" ma:format="Dropdown" ma:internalName="DescripciondeFormulario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53a41489-9efd-4705-82fc-442e31f9b6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a76b96-e615-42dd-b2a9-641b47b8654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7ce8f82-bbb9-450f-8513-e7c4ee8cdf6d}" ma:internalName="TaxCatchAll" ma:showField="CatchAllData" ma:web="f0a76b96-e615-42dd-b2a9-641b47b865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53ADBF-12E5-44FE-99B4-B1F449AEC869}">
  <ds:schemaRefs>
    <ds:schemaRef ds:uri="http://schemas.microsoft.com/office/2006/metadata/properties"/>
    <ds:schemaRef ds:uri="3157fc19-6672-4dd9-9c89-f7691ee1dd6e"/>
    <ds:schemaRef ds:uri="f0a76b96-e615-42dd-b2a9-641b47b86547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D1E20C7-2E5A-49AC-B2B1-129306F96A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653486-6508-4795-97BE-28D8F9866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57fc19-6672-4dd9-9c89-f7691ee1dd6e"/>
    <ds:schemaRef ds:uri="f0a76b96-e615-42dd-b2a9-641b47b865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BFE22FD-9838-45DB-BA3C-B4E1CF945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SAMP1_08.DOT</Template>
  <TotalTime>5</TotalTime>
  <Pages>1</Pages>
  <Words>169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Statement of Work - Banco Agrícola</vt:lpstr>
    </vt:vector>
  </TitlesOfParts>
  <Company>Banco Agrícola - Desarrollo de Sistemas</Company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of Work - Banco Agrícola</dc:title>
  <dc:subject>Plantilla de solicitud de requerimientos</dc:subject>
  <dc:creator>aggiron</dc:creator>
  <dc:description>Información resultado de reunión de trabajo para plantear la solución al requerimiento.</dc:description>
  <cp:lastModifiedBy>Joel Eduardo Osorio Perez</cp:lastModifiedBy>
  <cp:revision>34</cp:revision>
  <cp:lastPrinted>2021-06-10T15:49:00Z</cp:lastPrinted>
  <dcterms:created xsi:type="dcterms:W3CDTF">2026-10-02T22:22:00Z</dcterms:created>
  <dcterms:modified xsi:type="dcterms:W3CDTF">2026-10-12T21:45:00Z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0x010100644423D52131C04EBABDE405D8C52D3F</vt:lpwstr>
  </property>
  <property fmtid="{D5CDD505-2E9C-101B-9397-08002B2CF9AE}" pid="3" name="Order">
    <vt:r8>29500</vt:r8>
  </property>
  <property fmtid="{D5CDD505-2E9C-101B-9397-08002B2CF9AE}" pid="4" name="xd_Signature">
    <vt:bool>false</vt:bool>
  </property>
  <property fmtid="{D5CDD505-2E9C-101B-9397-08002B2CF9AE}" pid="5" name="SharedWithUsers">
    <vt:lpwstr>2268;#Sheily Nicol Colindres Escoto</vt:lpwstr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MSIP_Label_7c33d0a5-4c38-4058-b701-15f9500cbbb9_Enabled">
    <vt:lpwstr>true</vt:lpwstr>
  </property>
  <property fmtid="{D5CDD505-2E9C-101B-9397-08002B2CF9AE}" pid="12" name="MSIP_Label_7c33d0a5-4c38-4058-b701-15f9500cbbb9_SetDate">
    <vt:lpwstr>2025-11-04T21:17:52Z</vt:lpwstr>
  </property>
  <property fmtid="{D5CDD505-2E9C-101B-9397-08002B2CF9AE}" pid="13" name="MSIP_Label_7c33d0a5-4c38-4058-b701-15f9500cbbb9_Method">
    <vt:lpwstr>Standard</vt:lpwstr>
  </property>
  <property fmtid="{D5CDD505-2E9C-101B-9397-08002B2CF9AE}" pid="14" name="MSIP_Label_7c33d0a5-4c38-4058-b701-15f9500cbbb9_Name">
    <vt:lpwstr>Bancoagricola Clasificación - Interna</vt:lpwstr>
  </property>
  <property fmtid="{D5CDD505-2E9C-101B-9397-08002B2CF9AE}" pid="15" name="MSIP_Label_7c33d0a5-4c38-4058-b701-15f9500cbbb9_SiteId">
    <vt:lpwstr>b5e244bd-c492-495b-8b10-61bfd453e423</vt:lpwstr>
  </property>
  <property fmtid="{D5CDD505-2E9C-101B-9397-08002B2CF9AE}" pid="16" name="MSIP_Label_7c33d0a5-4c38-4058-b701-15f9500cbbb9_ActionId">
    <vt:lpwstr>15f5d5c1-b35f-41d3-8658-af1e8832de86</vt:lpwstr>
  </property>
  <property fmtid="{D5CDD505-2E9C-101B-9397-08002B2CF9AE}" pid="17" name="MSIP_Label_7c33d0a5-4c38-4058-b701-15f9500cbbb9_ContentBits">
    <vt:lpwstr>0</vt:lpwstr>
  </property>
  <property fmtid="{D5CDD505-2E9C-101B-9397-08002B2CF9AE}" pid="18" name="MSIP_Label_7c33d0a5-4c38-4058-b701-15f9500cbbb9_Tag">
    <vt:lpwstr>10, 3, 0, 1</vt:lpwstr>
  </property>
</Properties>
</file>