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30205" w:rsidP="001F2B6C" w:rsidRDefault="00330205" w14:paraId="65A81295" w14:textId="77777777">
      <w:pPr>
        <w:pStyle w:val="Encabezado"/>
        <w:spacing w:after="0"/>
        <w:ind w:right="-447"/>
        <w:jc w:val="center"/>
        <w:rPr>
          <w:rFonts w:ascii="Arial" w:hAnsi="Arial" w:cs="Arial"/>
          <w:b/>
        </w:rPr>
      </w:pPr>
      <w:r w:rsidRPr="00F221D9">
        <w:rPr>
          <w:rFonts w:ascii="Arial" w:hAnsi="Arial" w:cs="Arial"/>
          <w:b/>
        </w:rPr>
        <w:t>MATRIZ DE PRUEBAS TÉCNICAS</w:t>
      </w:r>
    </w:p>
    <w:p w:rsidR="00330205" w:rsidP="003401A9" w:rsidRDefault="003401A9" w14:paraId="7BDDC766" w14:textId="32FB0252">
      <w:pPr>
        <w:pStyle w:val="Encabezado"/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Información </w:t>
      </w:r>
      <w:r w:rsidR="00632D10">
        <w:rPr>
          <w:rFonts w:ascii="Arial" w:hAnsi="Arial" w:cs="Arial"/>
          <w:b/>
        </w:rPr>
        <w:t>del documento</w:t>
      </w:r>
    </w:p>
    <w:tbl>
      <w:tblPr>
        <w:tblStyle w:val="Tablaconcuadrcula"/>
        <w:tblW w:w="4998" w:type="pct"/>
        <w:tblInd w:w="-5" w:type="dxa"/>
        <w:tblLook w:val="04A0" w:firstRow="1" w:lastRow="0" w:firstColumn="1" w:lastColumn="0" w:noHBand="0" w:noVBand="1"/>
      </w:tblPr>
      <w:tblGrid>
        <w:gridCol w:w="1136"/>
        <w:gridCol w:w="1890"/>
        <w:gridCol w:w="1218"/>
        <w:gridCol w:w="2136"/>
        <w:gridCol w:w="1701"/>
        <w:gridCol w:w="1985"/>
      </w:tblGrid>
      <w:tr w:rsidRPr="0063387E" w:rsidR="005D2BA1" w:rsidTr="2D02DF00" w14:paraId="287E1F49" w14:textId="77777777">
        <w:trPr>
          <w:trHeight w:val="381"/>
        </w:trPr>
        <w:tc>
          <w:tcPr>
            <w:tcW w:w="564" w:type="pct"/>
            <w:shd w:val="clear" w:color="auto" w:fill="000000" w:themeFill="text1"/>
            <w:tcMar/>
            <w:vAlign w:val="center"/>
          </w:tcPr>
          <w:p w:rsidRPr="005C1765" w:rsidR="00726389" w:rsidP="00726389" w:rsidRDefault="00CE5A19" w14:paraId="06379C21" w14:textId="15E94CEE">
            <w:pPr>
              <w:pStyle w:val="Encabezado"/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C1765">
              <w:rPr>
                <w:rFonts w:ascii="Arial" w:hAnsi="Arial" w:cs="Arial"/>
                <w:b/>
                <w:sz w:val="18"/>
                <w:szCs w:val="18"/>
              </w:rPr>
              <w:t>ID entregable</w:t>
            </w:r>
          </w:p>
        </w:tc>
        <w:tc>
          <w:tcPr>
            <w:tcW w:w="939" w:type="pct"/>
            <w:shd w:val="clear" w:color="auto" w:fill="000000" w:themeFill="text1"/>
            <w:tcMar/>
            <w:vAlign w:val="center"/>
          </w:tcPr>
          <w:p w:rsidRPr="005C1765" w:rsidR="00726389" w:rsidP="00726389" w:rsidRDefault="009640E4" w14:paraId="1E6D4C12" w14:textId="2145B891">
            <w:pPr>
              <w:pStyle w:val="Encabezado"/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Nombre</w:t>
            </w:r>
            <w:r w:rsidRPr="005C1765" w:rsidR="00726389">
              <w:rPr>
                <w:rFonts w:ascii="Arial" w:hAnsi="Arial" w:cs="Arial"/>
                <w:b/>
                <w:sz w:val="18"/>
                <w:szCs w:val="18"/>
              </w:rPr>
              <w:t xml:space="preserve"> entregable</w:t>
            </w:r>
          </w:p>
        </w:tc>
        <w:tc>
          <w:tcPr>
            <w:tcW w:w="605" w:type="pct"/>
            <w:shd w:val="clear" w:color="auto" w:fill="000000" w:themeFill="text1"/>
            <w:tcMar/>
            <w:vAlign w:val="center"/>
          </w:tcPr>
          <w:p w:rsidRPr="005C1765" w:rsidR="00726389" w:rsidP="00726389" w:rsidRDefault="00726389" w14:paraId="620C1D36" w14:textId="77777777">
            <w:pPr>
              <w:pStyle w:val="Encabezado"/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C1765">
              <w:rPr>
                <w:rFonts w:ascii="Arial" w:hAnsi="Arial" w:cs="Arial"/>
                <w:b/>
                <w:sz w:val="18"/>
                <w:szCs w:val="18"/>
              </w:rPr>
              <w:t>Fecha</w:t>
            </w:r>
          </w:p>
        </w:tc>
        <w:tc>
          <w:tcPr>
            <w:tcW w:w="1061" w:type="pct"/>
            <w:shd w:val="clear" w:color="auto" w:fill="000000" w:themeFill="text1"/>
            <w:tcMar/>
            <w:vAlign w:val="center"/>
          </w:tcPr>
          <w:p w:rsidRPr="005C1765" w:rsidR="00726389" w:rsidP="00726389" w:rsidRDefault="00726389" w14:paraId="05C9962F" w14:textId="5D2B11CA">
            <w:pPr>
              <w:pStyle w:val="Encabezado"/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C1765">
              <w:rPr>
                <w:rFonts w:ascii="Arial" w:hAnsi="Arial" w:cs="Arial"/>
                <w:b/>
                <w:sz w:val="18"/>
                <w:szCs w:val="18"/>
              </w:rPr>
              <w:t>Nombre del desarrollador quien coordina</w:t>
            </w:r>
          </w:p>
        </w:tc>
        <w:tc>
          <w:tcPr>
            <w:tcW w:w="845" w:type="pct"/>
            <w:shd w:val="clear" w:color="auto" w:fill="000000" w:themeFill="text1"/>
            <w:tcMar/>
            <w:vAlign w:val="center"/>
          </w:tcPr>
          <w:p w:rsidRPr="005C1765" w:rsidR="00726389" w:rsidP="00726389" w:rsidRDefault="00726389" w14:paraId="5054AED1" w14:textId="5E2CAA3C">
            <w:pPr>
              <w:pStyle w:val="Encabezado"/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C1765">
              <w:rPr>
                <w:rFonts w:ascii="Arial" w:hAnsi="Arial" w:cs="Arial"/>
                <w:b/>
                <w:sz w:val="18"/>
                <w:szCs w:val="18"/>
              </w:rPr>
              <w:t>Perfil desarrollador</w:t>
            </w:r>
          </w:p>
        </w:tc>
        <w:tc>
          <w:tcPr>
            <w:tcW w:w="986" w:type="pct"/>
            <w:shd w:val="clear" w:color="auto" w:fill="000000" w:themeFill="text1"/>
            <w:tcMar/>
            <w:vAlign w:val="center"/>
          </w:tcPr>
          <w:p w:rsidRPr="005C1765" w:rsidR="00726389" w:rsidP="00726389" w:rsidRDefault="00726389" w14:paraId="21933C54" w14:textId="7E8A243A">
            <w:pPr>
              <w:pStyle w:val="Encabezado"/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C1765">
              <w:rPr>
                <w:rFonts w:ascii="Arial" w:hAnsi="Arial" w:cs="Arial"/>
                <w:b/>
                <w:sz w:val="18"/>
                <w:szCs w:val="18"/>
              </w:rPr>
              <w:t>Nombre Jefe Desarrollo o Líder técnico que autoriza</w:t>
            </w:r>
          </w:p>
        </w:tc>
      </w:tr>
      <w:tr w:rsidR="5E04BD08" w:rsidTr="2D02DF00" w14:paraId="2E926090">
        <w:trPr>
          <w:trHeight w:val="215"/>
        </w:trPr>
        <w:tc>
          <w:tcPr>
            <w:tcW w:w="1136" w:type="dxa"/>
            <w:tcMar/>
            <w:vAlign w:val="center"/>
          </w:tcPr>
          <w:p w:rsidR="6B83C73E" w:rsidP="5E04BD08" w:rsidRDefault="6B83C73E" w14:paraId="4F6907E8" w14:textId="36E2C3A9">
            <w:pPr>
              <w:pStyle w:val="Encabezado"/>
              <w:spacing w:after="0"/>
              <w:jc w:val="center"/>
            </w:pPr>
            <w:r w:rsidRPr="5E04BD08" w:rsidR="6B83C73E">
              <w:rPr>
                <w:rFonts w:ascii="Arial" w:hAnsi="Arial" w:cs="Arial"/>
                <w:sz w:val="18"/>
                <w:szCs w:val="18"/>
              </w:rPr>
              <w:t>872064</w:t>
            </w:r>
          </w:p>
          <w:p w:rsidR="5E04BD08" w:rsidP="5E04BD08" w:rsidRDefault="5E04BD08" w14:paraId="095EB69C" w14:textId="570D0802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Mar/>
            <w:vAlign w:val="center"/>
          </w:tcPr>
          <w:p w:rsidR="6B83C73E" w:rsidP="5E04BD08" w:rsidRDefault="6B83C73E" w14:paraId="6047FA52" w14:textId="598A334F">
            <w:pPr>
              <w:pStyle w:val="Encabezado"/>
              <w:jc w:val="center"/>
            </w:pPr>
            <w:r w:rsidRPr="5E04BD08" w:rsidR="6B83C73E">
              <w:rPr>
                <w:rFonts w:ascii="Arial" w:hAnsi="Arial" w:cs="Arial"/>
                <w:sz w:val="18"/>
                <w:szCs w:val="18"/>
              </w:rPr>
              <w:t>Automatización reporte Applepay</w:t>
            </w:r>
          </w:p>
        </w:tc>
        <w:tc>
          <w:tcPr>
            <w:tcW w:w="1218" w:type="dxa"/>
            <w:tcMar/>
            <w:vAlign w:val="center"/>
          </w:tcPr>
          <w:p w:rsidR="6B83C73E" w:rsidP="5E04BD08" w:rsidRDefault="6B83C73E" w14:paraId="019C53F1" w14:textId="44F164E4">
            <w:pPr>
              <w:pStyle w:val="Encabezado"/>
              <w:jc w:val="center"/>
            </w:pPr>
            <w:r w:rsidRPr="2D02DF00" w:rsidR="63508D4B">
              <w:rPr>
                <w:rFonts w:ascii="Arial" w:hAnsi="Arial" w:cs="Arial"/>
                <w:sz w:val="18"/>
                <w:szCs w:val="18"/>
                <w:lang w:val="es-419"/>
              </w:rPr>
              <w:t>05</w:t>
            </w:r>
            <w:r w:rsidRPr="2D02DF00" w:rsidR="40F26115">
              <w:rPr>
                <w:rFonts w:ascii="Arial" w:hAnsi="Arial" w:cs="Arial"/>
                <w:sz w:val="18"/>
                <w:szCs w:val="18"/>
                <w:lang w:val="es-419"/>
              </w:rPr>
              <w:t>/</w:t>
            </w:r>
            <w:r w:rsidRPr="2D02DF00" w:rsidR="1462AB3E">
              <w:rPr>
                <w:rFonts w:ascii="Arial" w:hAnsi="Arial" w:cs="Arial"/>
                <w:sz w:val="18"/>
                <w:szCs w:val="18"/>
                <w:lang w:val="es-419"/>
              </w:rPr>
              <w:t>10</w:t>
            </w:r>
            <w:r w:rsidRPr="2D02DF00" w:rsidR="40F26115">
              <w:rPr>
                <w:rFonts w:ascii="Arial" w:hAnsi="Arial" w:cs="Arial"/>
                <w:sz w:val="18"/>
                <w:szCs w:val="18"/>
                <w:lang w:val="es-419"/>
              </w:rPr>
              <w:t>/2026</w:t>
            </w:r>
          </w:p>
        </w:tc>
        <w:tc>
          <w:tcPr>
            <w:tcW w:w="2136" w:type="dxa"/>
            <w:tcMar/>
            <w:vAlign w:val="center"/>
          </w:tcPr>
          <w:p w:rsidR="6B83C73E" w:rsidP="5E04BD08" w:rsidRDefault="6B83C73E" w14:paraId="6A8A3729" w14:textId="14207A95">
            <w:pPr>
              <w:pStyle w:val="Encabezado"/>
              <w:jc w:val="center"/>
            </w:pPr>
            <w:r w:rsidRPr="5E04BD08" w:rsidR="6B83C73E">
              <w:rPr>
                <w:rFonts w:ascii="Arial" w:hAnsi="Arial" w:cs="Arial"/>
                <w:sz w:val="18"/>
                <w:szCs w:val="18"/>
              </w:rPr>
              <w:t xml:space="preserve">Rodolfo Rafael </w:t>
            </w:r>
            <w:r w:rsidRPr="5E04BD08" w:rsidR="6B83C73E">
              <w:rPr>
                <w:rFonts w:ascii="Arial" w:hAnsi="Arial" w:cs="Arial"/>
                <w:sz w:val="18"/>
                <w:szCs w:val="18"/>
              </w:rPr>
              <w:t>García</w:t>
            </w:r>
            <w:r w:rsidRPr="5E04BD08" w:rsidR="6B83C73E">
              <w:rPr>
                <w:rFonts w:ascii="Arial" w:hAnsi="Arial" w:cs="Arial"/>
                <w:sz w:val="18"/>
                <w:szCs w:val="18"/>
              </w:rPr>
              <w:t xml:space="preserve"> Castillo</w:t>
            </w:r>
          </w:p>
        </w:tc>
        <w:tc>
          <w:tcPr>
            <w:tcW w:w="1701" w:type="dxa"/>
            <w:tcMar/>
            <w:vAlign w:val="center"/>
          </w:tcPr>
          <w:p w:rsidR="6B83C73E" w:rsidP="5E04BD08" w:rsidRDefault="6B83C73E" w14:paraId="404C3083" w14:textId="31070879">
            <w:pPr>
              <w:pStyle w:val="Encabezado"/>
              <w:jc w:val="center"/>
            </w:pPr>
            <w:r w:rsidRPr="5E04BD08" w:rsidR="6B83C73E">
              <w:rPr>
                <w:rFonts w:ascii="Arial" w:hAnsi="Arial" w:cs="Arial"/>
                <w:sz w:val="18"/>
                <w:szCs w:val="18"/>
              </w:rPr>
              <w:t>Oracle</w:t>
            </w:r>
          </w:p>
        </w:tc>
        <w:tc>
          <w:tcPr>
            <w:tcW w:w="1985" w:type="dxa"/>
            <w:tcMar/>
            <w:vAlign w:val="center"/>
          </w:tcPr>
          <w:p w:rsidR="6B83C73E" w:rsidP="5E04BD08" w:rsidRDefault="6B83C73E" w14:paraId="27D08512" w14:textId="02DB320F">
            <w:pPr>
              <w:pStyle w:val="Encabezado"/>
              <w:jc w:val="center"/>
            </w:pPr>
            <w:r w:rsidRPr="5E04BD08" w:rsidR="6B83C73E">
              <w:rPr>
                <w:rFonts w:ascii="Arial" w:hAnsi="Arial" w:cs="Arial"/>
                <w:sz w:val="18"/>
                <w:szCs w:val="18"/>
              </w:rPr>
              <w:t xml:space="preserve">Kenner Gustavo Rivera </w:t>
            </w:r>
            <w:r w:rsidRPr="5E04BD08" w:rsidR="6B83C73E">
              <w:rPr>
                <w:rFonts w:ascii="Arial" w:hAnsi="Arial" w:cs="Arial"/>
                <w:sz w:val="18"/>
                <w:szCs w:val="18"/>
              </w:rPr>
              <w:t>Huezo</w:t>
            </w:r>
          </w:p>
        </w:tc>
      </w:tr>
      <w:tr w:rsidRPr="0063387E" w:rsidR="00726389" w:rsidTr="2D02DF00" w14:paraId="0504A135" w14:textId="77777777">
        <w:trPr>
          <w:trHeight w:val="215"/>
        </w:trPr>
        <w:tc>
          <w:tcPr>
            <w:tcW w:w="564" w:type="pct"/>
            <w:tcMar/>
            <w:vAlign w:val="center"/>
          </w:tcPr>
          <w:p w:rsidRPr="0063387E" w:rsidR="00726389" w:rsidP="002F733F" w:rsidRDefault="00726389" w14:paraId="0982F2EA" w14:textId="098CAC2E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9" w:type="pct"/>
            <w:tcMar/>
            <w:vAlign w:val="center"/>
          </w:tcPr>
          <w:p w:rsidRPr="0063387E" w:rsidR="00726389" w:rsidP="002F733F" w:rsidRDefault="009640E4" w14:paraId="7FADA1BE" w14:textId="496A1D7B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sz w:val="18"/>
              <w:szCs w:val="18"/>
            </w:rPr>
            <w:id w:val="-208886738"/>
            <w:lock w:val="sdtLocked"/>
            <w:placeholder>
              <w:docPart w:val="FCB0216277E842BD951AE76BA990D57C"/>
            </w:placeholder>
            <w15:color w:val="FFD204"/>
            <w:date>
              <w:dateFormat w:val="d/M/yyyy"/>
              <w:lid w:val="es-419"/>
              <w:storeMappedDataAs w:val="dateTime"/>
              <w:calendar w:val="gregorian"/>
            </w:date>
          </w:sdtPr>
          <w:sdtEndPr/>
          <w:sdtContent>
            <w:tc>
              <w:tcPr>
                <w:tcW w:w="605" w:type="pct"/>
                <w:tcMar/>
                <w:vAlign w:val="center"/>
              </w:tcPr>
              <w:p w:rsidRPr="0063387E" w:rsidR="00726389" w:rsidP="00726389" w:rsidRDefault="00726389" w14:paraId="4322F2B4" w14:textId="3FE321EA">
                <w:pPr>
                  <w:pStyle w:val="Encabezado"/>
                  <w:spacing w:after="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sz w:val="18"/>
                    <w:szCs w:val="18"/>
                    <w:lang w:val="es-419"/>
                  </w:rPr>
                  <w:t>dd</w:t>
                </w:r>
                <w:proofErr w:type="spellEnd"/>
                <w:r>
                  <w:rPr>
                    <w:rFonts w:ascii="Arial" w:hAnsi="Arial" w:cs="Arial"/>
                    <w:sz w:val="18"/>
                    <w:szCs w:val="18"/>
                    <w:lang w:val="es-419"/>
                  </w:rPr>
                  <w:t>/mm/</w:t>
                </w:r>
                <w:proofErr w:type="spellStart"/>
                <w:r>
                  <w:rPr>
                    <w:rFonts w:ascii="Arial" w:hAnsi="Arial" w:cs="Arial"/>
                    <w:sz w:val="18"/>
                    <w:szCs w:val="18"/>
                    <w:lang w:val="es-419"/>
                  </w:rPr>
                  <w:t>aaaa</w:t>
                </w:r>
                <w:proofErr w:type="spellEnd"/>
              </w:p>
            </w:tc>
          </w:sdtContent>
        </w:sdt>
        <w:tc>
          <w:tcPr>
            <w:tcW w:w="1061" w:type="pct"/>
            <w:tcMar/>
            <w:vAlign w:val="center"/>
          </w:tcPr>
          <w:p w:rsidRPr="0063387E" w:rsidR="00726389" w:rsidP="002F733F" w:rsidRDefault="00726389" w14:paraId="2EC5C6D2" w14:textId="09B05D6B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5" w:type="pct"/>
            <w:tcMar/>
            <w:vAlign w:val="center"/>
          </w:tcPr>
          <w:p w:rsidRPr="0063387E" w:rsidR="00726389" w:rsidP="002F733F" w:rsidRDefault="00726389" w14:paraId="7530A3D7" w14:textId="20A61F10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6" w:type="pct"/>
            <w:tcMar/>
            <w:vAlign w:val="center"/>
          </w:tcPr>
          <w:p w:rsidRPr="0063387E" w:rsidR="00726389" w:rsidP="002F733F" w:rsidRDefault="00726389" w14:paraId="7469418D" w14:textId="6461D1A7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Pr="0063387E" w:rsidR="00703C56" w:rsidTr="2D02DF00" w14:paraId="5929D72D" w14:textId="77777777">
        <w:trPr>
          <w:trHeight w:val="203"/>
        </w:trPr>
        <w:tc>
          <w:tcPr>
            <w:tcW w:w="564" w:type="pct"/>
            <w:tcMar/>
            <w:vAlign w:val="center"/>
          </w:tcPr>
          <w:p w:rsidRPr="0063387E" w:rsidR="00703C56" w:rsidP="00703C56" w:rsidRDefault="00703C56" w14:paraId="6A7BFC4E" w14:textId="38674E0E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9" w:type="pct"/>
            <w:tcMar/>
            <w:vAlign w:val="center"/>
          </w:tcPr>
          <w:p w:rsidRPr="0063387E" w:rsidR="00703C56" w:rsidP="00703C56" w:rsidRDefault="00703C56" w14:paraId="318B3259" w14:textId="17E112B4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sz w:val="18"/>
              <w:szCs w:val="18"/>
            </w:rPr>
            <w:id w:val="-223598847"/>
            <w:lock w:val="sdtLocked"/>
            <w:placeholder>
              <w:docPart w:val="D4867127A608428DB1156B28DD751FAB"/>
            </w:placeholder>
            <w15:color w:val="FFD204"/>
            <w:date>
              <w:dateFormat w:val="d/M/yyyy"/>
              <w:lid w:val="es-419"/>
              <w:storeMappedDataAs w:val="dateTime"/>
              <w:calendar w:val="gregorian"/>
            </w:date>
          </w:sdtPr>
          <w:sdtEndPr/>
          <w:sdtContent>
            <w:tc>
              <w:tcPr>
                <w:tcW w:w="605" w:type="pct"/>
                <w:tcMar/>
                <w:vAlign w:val="center"/>
              </w:tcPr>
              <w:p w:rsidRPr="0063387E" w:rsidR="00703C56" w:rsidP="00703C56" w:rsidRDefault="00703C56" w14:paraId="44175D65" w14:textId="4B11F6A1">
                <w:pPr>
                  <w:pStyle w:val="Encabezado"/>
                  <w:spacing w:after="0"/>
                  <w:jc w:val="center"/>
                  <w:rPr>
                    <w:rFonts w:ascii="Arial" w:hAnsi="Arial" w:cs="Arial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cs="Arial"/>
                    <w:sz w:val="18"/>
                    <w:szCs w:val="18"/>
                    <w:lang w:val="es-419"/>
                  </w:rPr>
                  <w:t>dd</w:t>
                </w:r>
                <w:proofErr w:type="spellEnd"/>
                <w:r>
                  <w:rPr>
                    <w:rFonts w:ascii="Arial" w:hAnsi="Arial" w:cs="Arial"/>
                    <w:sz w:val="18"/>
                    <w:szCs w:val="18"/>
                    <w:lang w:val="es-419"/>
                  </w:rPr>
                  <w:t>/mm/</w:t>
                </w:r>
                <w:proofErr w:type="spellStart"/>
                <w:r>
                  <w:rPr>
                    <w:rFonts w:ascii="Arial" w:hAnsi="Arial" w:cs="Arial"/>
                    <w:sz w:val="18"/>
                    <w:szCs w:val="18"/>
                    <w:lang w:val="es-419"/>
                  </w:rPr>
                  <w:t>aaaa</w:t>
                </w:r>
                <w:proofErr w:type="spellEnd"/>
              </w:p>
            </w:tc>
          </w:sdtContent>
        </w:sdt>
        <w:tc>
          <w:tcPr>
            <w:tcW w:w="1061" w:type="pct"/>
            <w:tcMar/>
            <w:vAlign w:val="center"/>
          </w:tcPr>
          <w:p w:rsidRPr="0063387E" w:rsidR="00703C56" w:rsidP="00703C56" w:rsidRDefault="00703C56" w14:paraId="4F66B618" w14:textId="00286263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5" w:type="pct"/>
            <w:tcMar/>
            <w:vAlign w:val="center"/>
          </w:tcPr>
          <w:p w:rsidRPr="0063387E" w:rsidR="00703C56" w:rsidP="00703C56" w:rsidRDefault="000B2F61" w14:paraId="39CD167A" w14:textId="0AAB7FC0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6" w:type="pct"/>
            <w:tcMar/>
            <w:vAlign w:val="center"/>
          </w:tcPr>
          <w:p w:rsidRPr="0063387E" w:rsidR="00703C56" w:rsidP="00703C56" w:rsidRDefault="00703C56" w14:paraId="32649EB8" w14:textId="5FEE18A4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33D63" w:rsidP="00330205" w:rsidRDefault="00433D63" w14:paraId="1DA91FC9" w14:textId="77777777">
      <w:pPr>
        <w:pStyle w:val="Encabezado"/>
        <w:spacing w:after="0"/>
        <w:jc w:val="center"/>
        <w:rPr>
          <w:rFonts w:ascii="Arial" w:hAnsi="Arial" w:cs="Arial"/>
          <w:b/>
        </w:rPr>
      </w:pPr>
    </w:p>
    <w:p w:rsidR="00CE5A19" w:rsidP="00CE5A19" w:rsidRDefault="00CE5A19" w14:paraId="3D27FEEF" w14:textId="77777777">
      <w:pPr>
        <w:pStyle w:val="Encabezado"/>
        <w:spacing w:after="0"/>
        <w:rPr>
          <w:rFonts w:ascii="Arial" w:hAnsi="Arial" w:cs="Arial"/>
          <w:b/>
        </w:rPr>
      </w:pPr>
      <w:r w:rsidRPr="00632D10">
        <w:rPr>
          <w:rFonts w:ascii="Arial" w:hAnsi="Arial" w:cs="Arial"/>
          <w:b/>
        </w:rPr>
        <w:t>Datos del entorno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1"/>
        <w:gridCol w:w="1446"/>
        <w:gridCol w:w="2012"/>
        <w:gridCol w:w="1692"/>
        <w:gridCol w:w="1541"/>
        <w:gridCol w:w="1588"/>
      </w:tblGrid>
      <w:tr w:rsidRPr="005B59DF" w:rsidR="00563BCC" w:rsidTr="5E04BD08" w14:paraId="69DBFE3F" w14:textId="289CC4B4">
        <w:tc>
          <w:tcPr>
            <w:tcW w:w="1791" w:type="dxa"/>
            <w:shd w:val="clear" w:color="auto" w:fill="000000" w:themeFill="text1"/>
            <w:tcMar/>
          </w:tcPr>
          <w:p w:rsidRPr="005B59DF" w:rsidR="00475D3D" w:rsidP="005B59DF" w:rsidRDefault="00475D3D" w14:paraId="453CE8C7" w14:textId="1846C1FF">
            <w:pPr>
              <w:pStyle w:val="Encabezado"/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59D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Listar los protocolos seguros que se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usó en el desarrollo</w:t>
            </w:r>
            <w:r w:rsidRPr="005B59D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(si aplica)</w:t>
            </w:r>
          </w:p>
        </w:tc>
        <w:tc>
          <w:tcPr>
            <w:tcW w:w="1446" w:type="dxa"/>
            <w:shd w:val="clear" w:color="auto" w:fill="000000" w:themeFill="text1"/>
            <w:tcMar/>
          </w:tcPr>
          <w:p w:rsidRPr="005B59DF" w:rsidR="00475D3D" w:rsidP="005B59DF" w:rsidRDefault="00475D3D" w14:paraId="4CBB02BE" w14:textId="6A02DD02">
            <w:pPr>
              <w:pStyle w:val="Encabezado"/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59D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Nombre del servidor donde se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realiza</w:t>
            </w:r>
            <w:r w:rsidRPr="005B59D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las pruebas</w:t>
            </w:r>
          </w:p>
        </w:tc>
        <w:tc>
          <w:tcPr>
            <w:tcW w:w="2012" w:type="dxa"/>
            <w:shd w:val="clear" w:color="auto" w:fill="000000" w:themeFill="text1"/>
            <w:tcMar/>
          </w:tcPr>
          <w:p w:rsidRPr="005B59DF" w:rsidR="00475D3D" w:rsidP="005B59DF" w:rsidRDefault="00475D3D" w14:paraId="768F84E8" w14:textId="59A03309">
            <w:pPr>
              <w:pStyle w:val="Encabezado"/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Nombre y versión del lenguaje de programación con el que se desarrolló (si aplica)</w:t>
            </w:r>
          </w:p>
        </w:tc>
        <w:tc>
          <w:tcPr>
            <w:tcW w:w="1692" w:type="dxa"/>
            <w:shd w:val="clear" w:color="auto" w:fill="000000" w:themeFill="text1"/>
            <w:tcMar/>
          </w:tcPr>
          <w:p w:rsidRPr="005B59DF" w:rsidR="00475D3D" w:rsidP="005B59DF" w:rsidRDefault="00475D3D" w14:paraId="3D6514CE" w14:textId="6B0D4150">
            <w:pPr>
              <w:pStyle w:val="Encabezado"/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59DF">
              <w:rPr>
                <w:rFonts w:ascii="Arial" w:hAnsi="Arial" w:cs="Arial"/>
                <w:b/>
                <w:bCs/>
                <w:sz w:val="18"/>
                <w:szCs w:val="18"/>
              </w:rPr>
              <w:t>Aplicaciones utilizadas para hacer pruebas</w:t>
            </w:r>
          </w:p>
        </w:tc>
        <w:tc>
          <w:tcPr>
            <w:tcW w:w="1541" w:type="dxa"/>
            <w:shd w:val="clear" w:color="auto" w:fill="000000" w:themeFill="text1"/>
            <w:tcMar/>
          </w:tcPr>
          <w:p w:rsidR="00475D3D" w:rsidP="005B59DF" w:rsidRDefault="00563BCC" w14:paraId="19FACA21" w14:textId="3EB9CDAE">
            <w:pPr>
              <w:pStyle w:val="Encabezado"/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Hubo excepciones de código seguro</w:t>
            </w:r>
          </w:p>
        </w:tc>
        <w:tc>
          <w:tcPr>
            <w:tcW w:w="1588" w:type="dxa"/>
            <w:shd w:val="clear" w:color="auto" w:fill="000000" w:themeFill="text1"/>
            <w:tcMar/>
          </w:tcPr>
          <w:p w:rsidRPr="005B59DF" w:rsidR="00475D3D" w:rsidP="005B59DF" w:rsidRDefault="00475D3D" w14:paraId="213301FD" w14:textId="48AFCB1A">
            <w:pPr>
              <w:pStyle w:val="Encabezado"/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Aplica Análisis de Seguridad</w:t>
            </w:r>
          </w:p>
        </w:tc>
      </w:tr>
      <w:tr w:rsidRPr="005B59DF" w:rsidR="00563BCC" w:rsidTr="5E04BD08" w14:paraId="3EE8DDAF" w14:textId="3CDFFD29">
        <w:trPr>
          <w:trHeight w:val="60"/>
        </w:trPr>
        <w:tc>
          <w:tcPr>
            <w:tcW w:w="1791" w:type="dxa"/>
            <w:tcMar/>
          </w:tcPr>
          <w:p w:rsidRPr="00C54B05" w:rsidR="00475D3D" w:rsidP="5E04BD08" w:rsidRDefault="00475D3D" w14:paraId="37B5A7CE" w14:textId="3A136344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5E04BD08" w:rsidR="2829B61D">
              <w:rPr>
                <w:rFonts w:ascii="Arial" w:hAnsi="Arial" w:cs="Arial"/>
                <w:sz w:val="18"/>
                <w:szCs w:val="18"/>
              </w:rPr>
              <w:t xml:space="preserve"> [</w:t>
            </w:r>
            <w:r w:rsidRPr="5E04BD08" w:rsidR="4C6BA9F9">
              <w:rPr>
                <w:rFonts w:ascii="Arial" w:hAnsi="Arial" w:cs="Arial"/>
                <w:sz w:val="18"/>
                <w:szCs w:val="18"/>
              </w:rPr>
              <w:t>No Aplica</w:t>
            </w:r>
            <w:r w:rsidRPr="5E04BD08" w:rsidR="2829B61D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446" w:type="dxa"/>
            <w:tcMar/>
          </w:tcPr>
          <w:p w:rsidRPr="00C54B05" w:rsidR="00475D3D" w:rsidP="003401A9" w:rsidRDefault="00475D3D" w14:paraId="4EF35969" w14:textId="77777777">
            <w:pPr>
              <w:pStyle w:val="Encabezado"/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012" w:type="dxa"/>
            <w:tcMar/>
          </w:tcPr>
          <w:p w:rsidR="00475D3D" w:rsidP="003401A9" w:rsidRDefault="00475D3D" w14:paraId="19D6BD3F" w14:textId="77777777">
            <w:pPr>
              <w:pStyle w:val="Encabezado"/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92" w:type="dxa"/>
            <w:tcMar/>
          </w:tcPr>
          <w:p w:rsidRPr="00C54B05" w:rsidR="00475D3D" w:rsidP="5E04BD08" w:rsidRDefault="00475D3D" w14:paraId="68B9E73C" w14:textId="32AD2618">
            <w:pPr>
              <w:pStyle w:val="Encabezado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5E04BD08" w:rsidR="5CE9E463">
              <w:rPr>
                <w:rFonts w:ascii="Arial" w:hAnsi="Arial" w:cs="Arial"/>
                <w:sz w:val="18"/>
                <w:szCs w:val="18"/>
                <w:lang w:val="en-US"/>
              </w:rPr>
              <w:t xml:space="preserve">Azure Data Factory, </w:t>
            </w:r>
            <w:r w:rsidRPr="5E04BD08" w:rsidR="5CE9E463">
              <w:rPr>
                <w:rFonts w:ascii="Arial" w:hAnsi="Arial" w:cs="Arial"/>
                <w:sz w:val="18"/>
                <w:szCs w:val="18"/>
                <w:lang w:val="en-US"/>
              </w:rPr>
              <w:t>DBeaver</w:t>
            </w:r>
            <w:r w:rsidRPr="5E04BD08" w:rsidR="5CE9E463">
              <w:rPr>
                <w:rFonts w:ascii="Arial" w:hAnsi="Arial" w:cs="Arial"/>
                <w:sz w:val="18"/>
                <w:szCs w:val="18"/>
                <w:lang w:val="en-US"/>
              </w:rPr>
              <w:t xml:space="preserve">, Azure logic app, </w:t>
            </w:r>
            <w:r w:rsidRPr="5E04BD08" w:rsidR="5CE9E463">
              <w:rPr>
                <w:rFonts w:ascii="Arial" w:hAnsi="Arial" w:cs="Arial"/>
                <w:sz w:val="18"/>
                <w:szCs w:val="18"/>
                <w:lang w:val="en-US"/>
              </w:rPr>
              <w:t>vscode</w:t>
            </w:r>
            <w:r w:rsidRPr="5E04BD08" w:rsidR="1909CA4C">
              <w:rPr>
                <w:rFonts w:ascii="Arial" w:hAnsi="Arial" w:cs="Arial"/>
                <w:sz w:val="18"/>
                <w:szCs w:val="18"/>
                <w:lang w:val="en-US"/>
              </w:rPr>
              <w:t>, SQL management</w:t>
            </w:r>
            <w:r w:rsidRPr="5E04BD08" w:rsidR="41B3A895">
              <w:rPr>
                <w:rFonts w:ascii="Arial" w:hAnsi="Arial" w:cs="Arial"/>
                <w:sz w:val="18"/>
                <w:szCs w:val="18"/>
                <w:lang w:val="en-US"/>
              </w:rPr>
              <w:t>, SFTP</w:t>
            </w:r>
          </w:p>
        </w:tc>
        <w:sdt>
          <w:sdtPr>
            <w:id w:val="850228875"/>
            <w:lock w:val="sdtLocked"/>
            <w:placeholder>
              <w:docPart w:val="162E566C428C48579AF25AC9431CDC22"/>
            </w:placeholder>
            <w15:color w:val="FDDA24"/>
            <w:dropDownList>
              <w:listItem w:value="Elija un elemento."/>
              <w:listItem w:displayText="SI" w:value="SI"/>
              <w:listItem w:displayText="NO" w:value="NO"/>
            </w:dropDownList>
            <w:rPr>
              <w:rFonts w:ascii="Arial" w:hAnsi="Arial" w:cs="Arial"/>
              <w:sz w:val="18"/>
              <w:szCs w:val="18"/>
            </w:rPr>
          </w:sdtPr>
          <w:sdtEndPr>
            <w:rPr>
              <w:rFonts w:ascii="Arial" w:hAnsi="Arial" w:cs="Arial"/>
              <w:sz w:val="18"/>
              <w:szCs w:val="18"/>
            </w:rPr>
          </w:sdtEndPr>
          <w:sdtContent>
            <w:tc>
              <w:tcPr>
                <w:tcW w:w="1541" w:type="dxa"/>
                <w:tcMar/>
              </w:tcPr>
              <w:p w:rsidR="00475D3D" w:rsidP="5E04BD08" w:rsidRDefault="00563BCC" w14:paraId="528EAC36" w14:textId="3FA9E0DF">
                <w:pPr>
                  <w:pStyle w:val="Encabezado"/>
                  <w:spacing w:after="0"/>
                  <w:rPr>
                    <w:rFonts w:ascii="Arial" w:hAnsi="Arial" w:cs="Arial"/>
                    <w:sz w:val="18"/>
                    <w:szCs w:val="18"/>
                  </w:rPr>
                </w:pPr>
                <w:r w:rsidRPr="5E04BD08" w:rsidR="5CE9E463">
                  <w:rPr>
                    <w:rFonts w:ascii="Arial" w:hAnsi="Arial" w:cs="Arial"/>
                    <w:sz w:val="18"/>
                    <w:szCs w:val="18"/>
                  </w:rPr>
                  <w:t>NO</w:t>
                </w:r>
              </w:p>
            </w:tc>
          </w:sdtContent>
        </w:sdt>
        <w:sdt>
          <w:sdtPr>
            <w:id w:val="2041089250"/>
            <w:placeholder>
              <w:docPart w:val="F0DECF6383054AABA5A0536AF5F154EF"/>
            </w:placeholder>
            <w15:color w:val="FDDA24"/>
            <w:dropDownList>
              <w:listItem w:value="Elija un elemento."/>
              <w:listItem w:displayText="SI" w:value="SI"/>
              <w:listItem w:displayText="NO" w:value="NO"/>
            </w:dropDownList>
            <w:rPr>
              <w:rFonts w:ascii="Arial" w:hAnsi="Arial" w:cs="Arial"/>
              <w:sz w:val="18"/>
              <w:szCs w:val="18"/>
            </w:rPr>
          </w:sdtPr>
          <w:sdtEndPr>
            <w:rPr>
              <w:rFonts w:ascii="Arial" w:hAnsi="Arial" w:cs="Arial"/>
              <w:sz w:val="18"/>
              <w:szCs w:val="18"/>
            </w:rPr>
          </w:sdtEndPr>
          <w:sdtContent>
            <w:tc>
              <w:tcPr>
                <w:tcW w:w="1588" w:type="dxa"/>
                <w:tcMar/>
              </w:tcPr>
              <w:p w:rsidR="00475D3D" w:rsidP="5E04BD08" w:rsidRDefault="002F7843" w14:paraId="77FFD4D9" w14:textId="1C3F1888">
                <w:pPr>
                  <w:pStyle w:val="Encabezado"/>
                  <w:spacing w:after="0"/>
                  <w:rPr>
                    <w:rFonts w:ascii="Arial" w:hAnsi="Arial" w:cs="Arial"/>
                    <w:sz w:val="18"/>
                    <w:szCs w:val="18"/>
                  </w:rPr>
                </w:pPr>
                <w:r w:rsidRPr="5E04BD08" w:rsidR="5CE9E463">
                  <w:rPr>
                    <w:rFonts w:ascii="Arial" w:hAnsi="Arial" w:cs="Arial"/>
                    <w:sz w:val="18"/>
                    <w:szCs w:val="18"/>
                  </w:rPr>
                  <w:t>NO</w:t>
                </w:r>
              </w:p>
            </w:tc>
          </w:sdtContent>
        </w:sdt>
      </w:tr>
    </w:tbl>
    <w:p w:rsidRPr="00333E8C" w:rsidR="00726389" w:rsidP="003401A9" w:rsidRDefault="00333E8C" w14:paraId="561DC873" w14:textId="76650557">
      <w:pPr>
        <w:pStyle w:val="Encabezado"/>
        <w:spacing w:after="0"/>
        <w:rPr>
          <w:rFonts w:ascii="Arial" w:hAnsi="Arial" w:cs="Arial"/>
          <w:bCs/>
          <w:i/>
          <w:iCs/>
          <w:sz w:val="14"/>
          <w:szCs w:val="12"/>
        </w:rPr>
      </w:pPr>
      <w:r w:rsidRPr="00333E8C">
        <w:rPr>
          <w:rFonts w:ascii="Arial" w:hAnsi="Arial" w:cs="Arial"/>
          <w:bCs/>
          <w:i/>
          <w:iCs/>
          <w:sz w:val="14"/>
          <w:szCs w:val="12"/>
        </w:rPr>
        <w:t>*Utilizar la versión de le</w:t>
      </w:r>
      <w:r>
        <w:rPr>
          <w:rFonts w:ascii="Arial" w:hAnsi="Arial" w:cs="Arial"/>
          <w:bCs/>
          <w:i/>
          <w:iCs/>
          <w:sz w:val="14"/>
          <w:szCs w:val="12"/>
        </w:rPr>
        <w:t>n</w:t>
      </w:r>
      <w:r w:rsidRPr="00333E8C">
        <w:rPr>
          <w:rFonts w:ascii="Arial" w:hAnsi="Arial" w:cs="Arial"/>
          <w:bCs/>
          <w:i/>
          <w:iCs/>
          <w:sz w:val="14"/>
          <w:szCs w:val="12"/>
        </w:rPr>
        <w:t xml:space="preserve">guaje de programación </w:t>
      </w:r>
      <w:r w:rsidR="00475D3D">
        <w:rPr>
          <w:rFonts w:ascii="Arial" w:hAnsi="Arial" w:cs="Arial"/>
          <w:bCs/>
          <w:i/>
          <w:iCs/>
          <w:sz w:val="14"/>
          <w:szCs w:val="12"/>
        </w:rPr>
        <w:t>y utilizar los</w:t>
      </w:r>
      <w:r w:rsidRPr="00333E8C" w:rsidR="00930A95">
        <w:rPr>
          <w:rFonts w:ascii="Arial" w:hAnsi="Arial" w:cs="Arial"/>
          <w:bCs/>
          <w:i/>
          <w:iCs/>
          <w:sz w:val="14"/>
          <w:szCs w:val="12"/>
        </w:rPr>
        <w:t xml:space="preserve"> protocolos autorizados</w:t>
      </w:r>
      <w:r w:rsidR="000B2F61">
        <w:rPr>
          <w:rFonts w:ascii="Arial" w:hAnsi="Arial" w:cs="Arial"/>
          <w:bCs/>
          <w:i/>
          <w:iCs/>
          <w:sz w:val="14"/>
          <w:szCs w:val="12"/>
        </w:rPr>
        <w:t>.</w:t>
      </w:r>
    </w:p>
    <w:p w:rsidRPr="00632D10" w:rsidR="00333E8C" w:rsidP="003401A9" w:rsidRDefault="00333E8C" w14:paraId="30CA65D2" w14:textId="77777777">
      <w:pPr>
        <w:pStyle w:val="Encabezado"/>
        <w:spacing w:after="0"/>
        <w:rPr>
          <w:rFonts w:ascii="Arial" w:hAnsi="Arial" w:cs="Arial"/>
          <w:b/>
        </w:rPr>
      </w:pPr>
    </w:p>
    <w:p w:rsidR="00320346" w:rsidP="003401A9" w:rsidRDefault="005C1765" w14:paraId="3997F79F" w14:textId="3018F95C">
      <w:pPr>
        <w:pStyle w:val="Encabezado"/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Actividades por probar</w:t>
      </w:r>
    </w:p>
    <w:tbl>
      <w:tblPr>
        <w:tblStyle w:val="Tablaconcuadrcula"/>
        <w:tblW w:w="5000" w:type="pct"/>
        <w:tblBorders>
          <w:top w:val="triple" w:color="auto" w:sz="4" w:space="0"/>
          <w:left w:val="triple" w:color="auto" w:sz="4" w:space="0"/>
          <w:bottom w:val="triple" w:color="auto" w:sz="4" w:space="0"/>
          <w:right w:val="triple" w:color="auto" w:sz="4" w:space="0"/>
          <w:insideH w:val="triple" w:color="auto" w:sz="4" w:space="0"/>
          <w:insideV w:val="triple" w:color="auto" w:sz="4" w:space="0"/>
        </w:tblBorders>
        <w:tblLook w:val="04A0" w:firstRow="1" w:lastRow="0" w:firstColumn="1" w:lastColumn="0" w:noHBand="0" w:noVBand="1"/>
      </w:tblPr>
      <w:tblGrid>
        <w:gridCol w:w="5306"/>
        <w:gridCol w:w="1370"/>
        <w:gridCol w:w="1384"/>
        <w:gridCol w:w="1970"/>
      </w:tblGrid>
      <w:tr w:rsidRPr="00726389" w:rsidR="00604412" w:rsidTr="5E04BD08" w14:paraId="47EEEEFB" w14:textId="77777777">
        <w:tc>
          <w:tcPr>
            <w:tcW w:w="2645" w:type="pct"/>
            <w:vMerge w:val="restart"/>
            <w:shd w:val="clear" w:color="auto" w:fill="000000" w:themeFill="text1"/>
            <w:tcMar/>
            <w:vAlign w:val="center"/>
          </w:tcPr>
          <w:p w:rsidRPr="00726389" w:rsidR="00604412" w:rsidP="00A56EBB" w:rsidRDefault="00604412" w14:paraId="5B5F7B28" w14:textId="463A2B22">
            <w:pPr>
              <w:pStyle w:val="Encabezado"/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26389">
              <w:rPr>
                <w:rFonts w:ascii="Arial" w:hAnsi="Arial" w:cs="Arial"/>
                <w:b/>
                <w:sz w:val="18"/>
                <w:szCs w:val="18"/>
              </w:rPr>
              <w:t>Criterios de aceptación</w:t>
            </w:r>
          </w:p>
        </w:tc>
        <w:tc>
          <w:tcPr>
            <w:tcW w:w="2355" w:type="pct"/>
            <w:gridSpan w:val="3"/>
            <w:shd w:val="clear" w:color="auto" w:fill="000000" w:themeFill="text1"/>
            <w:tcMar/>
          </w:tcPr>
          <w:p w:rsidRPr="00726389" w:rsidR="00604412" w:rsidP="005B59DF" w:rsidRDefault="00604412" w14:paraId="6AEE02D1" w14:textId="0FAD35F9">
            <w:pPr>
              <w:pStyle w:val="Encabezado"/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26389">
              <w:rPr>
                <w:rFonts w:ascii="Arial" w:hAnsi="Arial" w:cs="Arial"/>
                <w:b/>
                <w:sz w:val="18"/>
                <w:szCs w:val="18"/>
              </w:rPr>
              <w:t>Resultado (indicarlo con una “X” el resultado)</w:t>
            </w:r>
          </w:p>
        </w:tc>
      </w:tr>
      <w:tr w:rsidRPr="00726389" w:rsidR="00604412" w:rsidTr="5E04BD08" w14:paraId="2BE14F8F" w14:textId="77777777">
        <w:tc>
          <w:tcPr>
            <w:tcW w:w="2645" w:type="pct"/>
            <w:vMerge/>
            <w:tcMar/>
          </w:tcPr>
          <w:p w:rsidRPr="00726389" w:rsidR="00604412" w:rsidP="003401A9" w:rsidRDefault="00604412" w14:paraId="3452F21E" w14:textId="3DF6F5A2">
            <w:pPr>
              <w:pStyle w:val="Encabezado"/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83" w:type="pct"/>
            <w:shd w:val="clear" w:color="auto" w:fill="000000" w:themeFill="text1"/>
            <w:tcMar/>
          </w:tcPr>
          <w:p w:rsidRPr="00726389" w:rsidR="00604412" w:rsidP="003401A9" w:rsidRDefault="00604412" w14:paraId="6D1F480E" w14:textId="23E4A261">
            <w:pPr>
              <w:pStyle w:val="Encabezado"/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726389">
              <w:rPr>
                <w:rFonts w:ascii="Arial" w:hAnsi="Arial" w:cs="Arial"/>
                <w:b/>
                <w:sz w:val="18"/>
                <w:szCs w:val="18"/>
              </w:rPr>
              <w:t>Aprobado</w:t>
            </w:r>
          </w:p>
        </w:tc>
        <w:tc>
          <w:tcPr>
            <w:tcW w:w="690" w:type="pct"/>
            <w:shd w:val="clear" w:color="auto" w:fill="000000" w:themeFill="text1"/>
            <w:tcMar/>
          </w:tcPr>
          <w:p w:rsidRPr="00726389" w:rsidR="00604412" w:rsidP="003401A9" w:rsidRDefault="00604412" w14:paraId="641C3526" w14:textId="38F2362D">
            <w:pPr>
              <w:pStyle w:val="Encabezado"/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726389">
              <w:rPr>
                <w:rFonts w:ascii="Arial" w:hAnsi="Arial" w:cs="Arial"/>
                <w:b/>
                <w:sz w:val="18"/>
                <w:szCs w:val="18"/>
              </w:rPr>
              <w:t>Pendiente</w:t>
            </w:r>
          </w:p>
        </w:tc>
        <w:tc>
          <w:tcPr>
            <w:tcW w:w="983" w:type="pct"/>
            <w:shd w:val="clear" w:color="auto" w:fill="000000" w:themeFill="text1"/>
            <w:tcMar/>
          </w:tcPr>
          <w:p w:rsidRPr="00726389" w:rsidR="00604412" w:rsidP="003401A9" w:rsidRDefault="00604412" w14:paraId="292FDA95" w14:textId="6630A870">
            <w:pPr>
              <w:pStyle w:val="Encabezado"/>
              <w:spacing w:after="0"/>
              <w:rPr>
                <w:rFonts w:ascii="Arial" w:hAnsi="Arial" w:cs="Arial"/>
                <w:b/>
                <w:sz w:val="18"/>
                <w:szCs w:val="18"/>
              </w:rPr>
            </w:pPr>
            <w:r w:rsidRPr="00726389">
              <w:rPr>
                <w:rFonts w:ascii="Arial" w:hAnsi="Arial" w:cs="Arial"/>
                <w:b/>
                <w:sz w:val="18"/>
                <w:szCs w:val="18"/>
              </w:rPr>
              <w:t>Observaciones</w:t>
            </w:r>
          </w:p>
        </w:tc>
      </w:tr>
      <w:tr w:rsidRPr="00726389" w:rsidR="00604412" w:rsidTr="5E04BD08" w14:paraId="1F1D84DF" w14:textId="77777777">
        <w:tc>
          <w:tcPr>
            <w:tcW w:w="2645" w:type="pct"/>
            <w:tcMar/>
          </w:tcPr>
          <w:p w:rsidRPr="005C1765" w:rsidR="00604412" w:rsidP="5E04BD08" w:rsidRDefault="00604412" w14:paraId="7DB5FB16" w14:textId="0F711518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5E04BD08" w:rsidR="327D763C">
              <w:rPr>
                <w:rFonts w:ascii="Arial" w:hAnsi="Arial" w:cs="Arial"/>
                <w:sz w:val="18"/>
                <w:szCs w:val="18"/>
              </w:rPr>
              <w:t xml:space="preserve">El proceso de generación del reporte deberá ejecutarse de forma automática mediante un pipeline orquestado en </w:t>
            </w:r>
            <w:r w:rsidRPr="5E04BD08" w:rsidR="373F5574">
              <w:rPr>
                <w:rFonts w:ascii="Arial" w:hAnsi="Arial" w:cs="Arial"/>
                <w:sz w:val="18"/>
                <w:szCs w:val="18"/>
              </w:rPr>
              <w:t>ADF</w:t>
            </w:r>
          </w:p>
        </w:tc>
        <w:tc>
          <w:tcPr>
            <w:tcW w:w="683" w:type="pct"/>
            <w:tcMar/>
          </w:tcPr>
          <w:p w:rsidRPr="005C1765" w:rsidR="00604412" w:rsidP="005C1765" w:rsidRDefault="00604412" w14:paraId="496E688A" w14:textId="1D17EB5A">
            <w:pPr>
              <w:pStyle w:val="Encabezado"/>
              <w:spacing w:after="0"/>
              <w:jc w:val="center"/>
            </w:pPr>
            <w:r w:rsidRPr="5E04BD08" w:rsidR="1D3DFB55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690" w:type="pct"/>
            <w:tcMar/>
          </w:tcPr>
          <w:p w:rsidRPr="005C1765" w:rsidR="00604412" w:rsidP="005C1765" w:rsidRDefault="00604412" w14:paraId="2BAD3F31" w14:textId="77777777">
            <w:pPr>
              <w:pStyle w:val="Encabezado"/>
              <w:spacing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83" w:type="pct"/>
            <w:tcMar/>
          </w:tcPr>
          <w:p w:rsidRPr="005C1765" w:rsidR="00604412" w:rsidP="003401A9" w:rsidRDefault="00604412" w14:paraId="305DF219" w14:textId="77777777">
            <w:pPr>
              <w:pStyle w:val="Encabezado"/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Pr="00726389" w:rsidR="00604412" w:rsidTr="5E04BD08" w14:paraId="1A9E450F" w14:textId="77777777">
        <w:tc>
          <w:tcPr>
            <w:tcW w:w="2645" w:type="pct"/>
            <w:tcMar/>
          </w:tcPr>
          <w:p w:rsidRPr="005C1765" w:rsidR="00604412" w:rsidP="003401A9" w:rsidRDefault="00604412" w14:paraId="4A7F260B" w14:textId="4FDC10D0">
            <w:pPr>
              <w:pStyle w:val="Encabezado"/>
              <w:spacing w:after="0"/>
            </w:pPr>
            <w:r w:rsidRPr="5E04BD08" w:rsidR="373F5574">
              <w:rPr>
                <w:rFonts w:ascii="Arial" w:hAnsi="Arial" w:cs="Arial"/>
                <w:sz w:val="18"/>
                <w:szCs w:val="18"/>
              </w:rPr>
              <w:t xml:space="preserve">El pipeline </w:t>
            </w:r>
            <w:r w:rsidRPr="5E04BD08" w:rsidR="373F5574">
              <w:rPr>
                <w:rFonts w:ascii="Arial" w:hAnsi="Arial" w:cs="Arial"/>
                <w:sz w:val="18"/>
                <w:szCs w:val="18"/>
              </w:rPr>
              <w:t>deberá</w:t>
            </w:r>
            <w:r w:rsidRPr="5E04BD08" w:rsidR="373F5574">
              <w:rPr>
                <w:rFonts w:ascii="Arial" w:hAnsi="Arial" w:cs="Arial"/>
                <w:sz w:val="18"/>
                <w:szCs w:val="18"/>
              </w:rPr>
              <w:t xml:space="preserve"> recibir o calcular una fecha de proceso y utilizarla de forma consistente en todas las actividades involucradas</w:t>
            </w:r>
          </w:p>
        </w:tc>
        <w:tc>
          <w:tcPr>
            <w:tcW w:w="683" w:type="pct"/>
            <w:tcMar/>
          </w:tcPr>
          <w:p w:rsidRPr="005C1765" w:rsidR="00604412" w:rsidP="005C1765" w:rsidRDefault="00604412" w14:paraId="0AE35555" w14:textId="743A24DF">
            <w:pPr>
              <w:pStyle w:val="Encabezado"/>
              <w:spacing w:after="0"/>
              <w:jc w:val="center"/>
            </w:pPr>
            <w:r w:rsidRPr="5E04BD08" w:rsidR="1D3DFB55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690" w:type="pct"/>
            <w:tcMar/>
          </w:tcPr>
          <w:p w:rsidRPr="005C1765" w:rsidR="00604412" w:rsidP="005C1765" w:rsidRDefault="00604412" w14:paraId="4E4D4F7B" w14:textId="77777777">
            <w:pPr>
              <w:pStyle w:val="Encabezado"/>
              <w:spacing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83" w:type="pct"/>
            <w:tcMar/>
          </w:tcPr>
          <w:p w:rsidRPr="005C1765" w:rsidR="00604412" w:rsidP="003401A9" w:rsidRDefault="00604412" w14:paraId="06EF04F8" w14:textId="77777777">
            <w:pPr>
              <w:pStyle w:val="Encabezado"/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Pr="00726389" w:rsidR="00604412" w:rsidTr="5E04BD08" w14:paraId="0E5B0BCC" w14:textId="77777777">
        <w:tc>
          <w:tcPr>
            <w:tcW w:w="2645" w:type="pct"/>
            <w:tcMar/>
          </w:tcPr>
          <w:p w:rsidRPr="005C1765" w:rsidR="00604412" w:rsidP="003401A9" w:rsidRDefault="00604412" w14:paraId="44CC154F" w14:textId="3B99E043">
            <w:pPr>
              <w:pStyle w:val="Encabezado"/>
              <w:spacing w:after="0"/>
            </w:pPr>
            <w:r w:rsidRPr="5E04BD08" w:rsidR="4B8C1D25">
              <w:rPr>
                <w:rFonts w:ascii="Arial" w:hAnsi="Arial" w:cs="Arial"/>
                <w:sz w:val="18"/>
                <w:szCs w:val="18"/>
              </w:rPr>
              <w:t xml:space="preserve">Cada procedimiento 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 xml:space="preserve"> procesar la 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>informacion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 xml:space="preserve"> de su respectiva fuente de datos y registrar los resultados asociado a la fecha proceso</w:t>
            </w:r>
          </w:p>
        </w:tc>
        <w:tc>
          <w:tcPr>
            <w:tcW w:w="683" w:type="pct"/>
            <w:tcMar/>
          </w:tcPr>
          <w:p w:rsidRPr="005C1765" w:rsidR="00604412" w:rsidP="005C1765" w:rsidRDefault="00604412" w14:paraId="645A4EC4" w14:textId="3935C891">
            <w:pPr>
              <w:pStyle w:val="Encabezado"/>
              <w:spacing w:after="0"/>
              <w:jc w:val="center"/>
            </w:pPr>
            <w:r w:rsidRPr="5E04BD08" w:rsidR="1D3DFB55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690" w:type="pct"/>
            <w:tcMar/>
          </w:tcPr>
          <w:p w:rsidRPr="005C1765" w:rsidR="00604412" w:rsidP="005C1765" w:rsidRDefault="00604412" w14:paraId="778C9196" w14:textId="77777777">
            <w:pPr>
              <w:pStyle w:val="Encabezado"/>
              <w:spacing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83" w:type="pct"/>
            <w:tcMar/>
          </w:tcPr>
          <w:p w:rsidRPr="005C1765" w:rsidR="00604412" w:rsidP="003401A9" w:rsidRDefault="00604412" w14:paraId="66BA2645" w14:textId="77777777">
            <w:pPr>
              <w:pStyle w:val="Encabezado"/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Pr="00726389" w:rsidR="00604412" w:rsidTr="5E04BD08" w14:paraId="650748D5" w14:textId="77777777">
        <w:tc>
          <w:tcPr>
            <w:tcW w:w="2645" w:type="pct"/>
            <w:tcMar/>
          </w:tcPr>
          <w:p w:rsidRPr="005C1765" w:rsidR="00604412" w:rsidP="003401A9" w:rsidRDefault="00604412" w14:paraId="7BF8268E" w14:textId="370FEC37">
            <w:pPr>
              <w:pStyle w:val="Encabezado"/>
              <w:spacing w:after="0"/>
            </w:pPr>
            <w:r w:rsidRPr="5E04BD08" w:rsidR="4B8C1D25">
              <w:rPr>
                <w:rFonts w:ascii="Arial" w:hAnsi="Arial" w:cs="Arial"/>
                <w:sz w:val="18"/>
                <w:szCs w:val="18"/>
              </w:rPr>
              <w:t xml:space="preserve">El pipeline no 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 xml:space="preserve"> continuar con el flujo cuando alguno de los procedimientos finalice con error.</w:t>
            </w:r>
          </w:p>
        </w:tc>
        <w:tc>
          <w:tcPr>
            <w:tcW w:w="683" w:type="pct"/>
            <w:tcMar/>
          </w:tcPr>
          <w:p w:rsidRPr="005C1765" w:rsidR="00604412" w:rsidP="005C1765" w:rsidRDefault="00604412" w14:paraId="79EC0C58" w14:textId="3802494D">
            <w:pPr>
              <w:pStyle w:val="Encabezado"/>
              <w:spacing w:after="0"/>
              <w:jc w:val="center"/>
            </w:pPr>
            <w:r w:rsidRPr="5E04BD08" w:rsidR="0B2E2B79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690" w:type="pct"/>
            <w:tcMar/>
          </w:tcPr>
          <w:p w:rsidRPr="005C1765" w:rsidR="00604412" w:rsidP="005C1765" w:rsidRDefault="00604412" w14:paraId="6FA2886C" w14:textId="77777777">
            <w:pPr>
              <w:pStyle w:val="Encabezado"/>
              <w:spacing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83" w:type="pct"/>
            <w:tcMar/>
          </w:tcPr>
          <w:p w:rsidRPr="005C1765" w:rsidR="00604412" w:rsidP="003401A9" w:rsidRDefault="00604412" w14:paraId="49588C32" w14:textId="77777777">
            <w:pPr>
              <w:pStyle w:val="Encabezado"/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Pr="00726389" w:rsidR="00604412" w:rsidTr="5E04BD08" w14:paraId="67F27DFE" w14:textId="77777777">
        <w:tc>
          <w:tcPr>
            <w:tcW w:w="2645" w:type="pct"/>
            <w:tcMar/>
          </w:tcPr>
          <w:p w:rsidRPr="005C1765" w:rsidR="00604412" w:rsidP="5E04BD08" w:rsidRDefault="00604412" w14:paraId="6381F815" w14:textId="152282D7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5E04BD08" w:rsidR="4B8C1D25">
              <w:rPr>
                <w:rFonts w:ascii="Arial" w:hAnsi="Arial" w:cs="Arial"/>
                <w:sz w:val="18"/>
                <w:szCs w:val="18"/>
              </w:rPr>
              <w:t xml:space="preserve">Las 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>metricas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 xml:space="preserve"> generadas por los 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>sp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>deberan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 xml:space="preserve"> almacenarse en la tabla 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>stage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 xml:space="preserve">, cada registro debe contar como 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>minimo</w:t>
            </w:r>
            <w:r w:rsidRPr="5E04BD08" w:rsidR="4B8C1D25">
              <w:rPr>
                <w:rFonts w:ascii="Arial" w:hAnsi="Arial" w:cs="Arial"/>
                <w:sz w:val="18"/>
                <w:szCs w:val="18"/>
              </w:rPr>
              <w:t xml:space="preserve"> con: fecha proceso, nombre </w:t>
            </w:r>
            <w:r w:rsidRPr="5E04BD08" w:rsidR="2466A59C">
              <w:rPr>
                <w:rFonts w:ascii="Arial" w:hAnsi="Arial" w:cs="Arial"/>
                <w:sz w:val="18"/>
                <w:szCs w:val="18"/>
              </w:rPr>
              <w:t>identificador, valor calculado</w:t>
            </w:r>
          </w:p>
        </w:tc>
        <w:tc>
          <w:tcPr>
            <w:tcW w:w="683" w:type="pct"/>
            <w:tcMar/>
          </w:tcPr>
          <w:p w:rsidRPr="005C1765" w:rsidR="00604412" w:rsidP="005C1765" w:rsidRDefault="00604412" w14:paraId="0C171C44" w14:textId="272B5B87">
            <w:pPr>
              <w:pStyle w:val="Encabezado"/>
              <w:spacing w:after="0"/>
              <w:jc w:val="center"/>
            </w:pPr>
            <w:r w:rsidRPr="5E04BD08" w:rsidR="0B2E2B79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690" w:type="pct"/>
            <w:tcMar/>
          </w:tcPr>
          <w:p w:rsidRPr="005C1765" w:rsidR="00604412" w:rsidP="005C1765" w:rsidRDefault="00604412" w14:paraId="6DA41FFC" w14:textId="77777777">
            <w:pPr>
              <w:pStyle w:val="Encabezado"/>
              <w:spacing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83" w:type="pct"/>
            <w:tcMar/>
          </w:tcPr>
          <w:p w:rsidRPr="005C1765" w:rsidR="00604412" w:rsidP="003401A9" w:rsidRDefault="00604412" w14:paraId="4C6C0B18" w14:textId="77777777">
            <w:pPr>
              <w:pStyle w:val="Encabezado"/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Pr="00726389" w:rsidR="00604412" w:rsidTr="5E04BD08" w14:paraId="493145B2" w14:textId="77777777">
        <w:tc>
          <w:tcPr>
            <w:tcW w:w="2645" w:type="pct"/>
            <w:tcMar/>
          </w:tcPr>
          <w:p w:rsidRPr="005C1765" w:rsidR="00604412" w:rsidP="003401A9" w:rsidRDefault="00604412" w14:paraId="55E045B5" w14:textId="73432A83">
            <w:pPr>
              <w:pStyle w:val="Encabezado"/>
              <w:spacing w:after="0"/>
            </w:pPr>
            <w:r w:rsidRPr="5E04BD08" w:rsidR="2466A59C">
              <w:rPr>
                <w:rFonts w:ascii="Arial" w:hAnsi="Arial" w:cs="Arial"/>
                <w:sz w:val="18"/>
                <w:szCs w:val="18"/>
              </w:rPr>
              <w:t xml:space="preserve">La tabla catalogo deberá contener la configuración necesaria para relacionar cada métrica con su </w:t>
            </w:r>
            <w:r w:rsidRPr="5E04BD08" w:rsidR="2466A59C">
              <w:rPr>
                <w:rFonts w:ascii="Arial" w:hAnsi="Arial" w:cs="Arial"/>
                <w:sz w:val="18"/>
                <w:szCs w:val="18"/>
              </w:rPr>
              <w:t>ubicación</w:t>
            </w:r>
            <w:r w:rsidRPr="5E04BD08" w:rsidR="2466A59C">
              <w:rPr>
                <w:rFonts w:ascii="Arial" w:hAnsi="Arial" w:cs="Arial"/>
                <w:sz w:val="18"/>
                <w:szCs w:val="18"/>
              </w:rPr>
              <w:t xml:space="preserve"> dentro de la plantilla Excel</w:t>
            </w:r>
          </w:p>
        </w:tc>
        <w:tc>
          <w:tcPr>
            <w:tcW w:w="683" w:type="pct"/>
            <w:tcMar/>
          </w:tcPr>
          <w:p w:rsidRPr="005C1765" w:rsidR="00604412" w:rsidP="005C1765" w:rsidRDefault="00604412" w14:paraId="17DF1E3A" w14:textId="6EEE18DE">
            <w:pPr>
              <w:pStyle w:val="Encabezado"/>
              <w:spacing w:after="0"/>
              <w:jc w:val="center"/>
            </w:pPr>
            <w:r w:rsidRPr="5E04BD08" w:rsidR="0B2E2B79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690" w:type="pct"/>
            <w:tcMar/>
          </w:tcPr>
          <w:p w:rsidRPr="005C1765" w:rsidR="00604412" w:rsidP="005C1765" w:rsidRDefault="00604412" w14:paraId="65975901" w14:textId="77777777">
            <w:pPr>
              <w:pStyle w:val="Encabezado"/>
              <w:spacing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83" w:type="pct"/>
            <w:tcMar/>
          </w:tcPr>
          <w:p w:rsidRPr="005C1765" w:rsidR="00604412" w:rsidP="003401A9" w:rsidRDefault="00604412" w14:paraId="7A3E7591" w14:textId="77777777">
            <w:pPr>
              <w:pStyle w:val="Encabezado"/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5E04BD08" w:rsidTr="5E04BD08" w14:paraId="4B15BF89">
        <w:trPr>
          <w:trHeight w:val="300"/>
        </w:trPr>
        <w:tc>
          <w:tcPr>
            <w:tcW w:w="5306" w:type="dxa"/>
            <w:tcMar/>
          </w:tcPr>
          <w:p w:rsidR="1E321FDC" w:rsidP="5E04BD08" w:rsidRDefault="1E321FDC" w14:paraId="3B40DE6D" w14:textId="00CD2659">
            <w:pPr>
              <w:pStyle w:val="Encabezado"/>
            </w:pPr>
            <w:r w:rsidRPr="5E04BD08" w:rsidR="1E321FDC">
              <w:rPr>
                <w:rFonts w:ascii="Arial" w:hAnsi="Arial" w:cs="Arial"/>
                <w:sz w:val="18"/>
                <w:szCs w:val="18"/>
              </w:rPr>
              <w:t xml:space="preserve">No </w:t>
            </w:r>
            <w:r w:rsidRPr="5E04BD08" w:rsidR="1E321FDC">
              <w:rPr>
                <w:rFonts w:ascii="Arial" w:hAnsi="Arial" w:cs="Arial"/>
                <w:sz w:val="18"/>
                <w:szCs w:val="18"/>
              </w:rPr>
              <w:t>deberan</w:t>
            </w:r>
            <w:r w:rsidRPr="5E04BD08" w:rsidR="1E321FDC">
              <w:rPr>
                <w:rFonts w:ascii="Arial" w:hAnsi="Arial" w:cs="Arial"/>
                <w:sz w:val="18"/>
                <w:szCs w:val="18"/>
              </w:rPr>
              <w:t xml:space="preserve"> generarse registros duplicados para una misma </w:t>
            </w:r>
            <w:r w:rsidRPr="5E04BD08" w:rsidR="1E321FDC">
              <w:rPr>
                <w:rFonts w:ascii="Arial" w:hAnsi="Arial" w:cs="Arial"/>
                <w:sz w:val="18"/>
                <w:szCs w:val="18"/>
              </w:rPr>
              <w:t>combinacion</w:t>
            </w:r>
            <w:r w:rsidRPr="5E04BD08" w:rsidR="1E321FDC">
              <w:rPr>
                <w:rFonts w:ascii="Arial" w:hAnsi="Arial" w:cs="Arial"/>
                <w:sz w:val="18"/>
                <w:szCs w:val="18"/>
              </w:rPr>
              <w:t xml:space="preserve"> de fecha proceso y metrica</w:t>
            </w:r>
          </w:p>
        </w:tc>
        <w:tc>
          <w:tcPr>
            <w:tcW w:w="1370" w:type="dxa"/>
            <w:tcMar/>
          </w:tcPr>
          <w:p w:rsidR="0B2E2B79" w:rsidP="5E04BD08" w:rsidRDefault="0B2E2B79" w14:paraId="3845B696" w14:textId="3DCC860A">
            <w:pPr>
              <w:pStyle w:val="Encabezado"/>
              <w:jc w:val="center"/>
            </w:pPr>
            <w:r w:rsidRPr="5E04BD08" w:rsidR="0B2E2B79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6564DFBA" w14:textId="7C6D76E4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3EDC551F" w14:textId="44ADFACC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2A406DF1">
        <w:trPr>
          <w:trHeight w:val="300"/>
        </w:trPr>
        <w:tc>
          <w:tcPr>
            <w:tcW w:w="5306" w:type="dxa"/>
            <w:tcMar/>
          </w:tcPr>
          <w:p w:rsidR="4B296E40" w:rsidP="5E04BD08" w:rsidRDefault="4B296E40" w14:paraId="3CFC1824" w14:textId="02546CC8">
            <w:pPr>
              <w:pStyle w:val="Encabezado"/>
            </w:pPr>
            <w:r w:rsidRPr="5E04BD08" w:rsidR="4B296E40">
              <w:rPr>
                <w:rFonts w:ascii="Arial" w:hAnsi="Arial" w:cs="Arial"/>
                <w:sz w:val="18"/>
                <w:szCs w:val="18"/>
              </w:rPr>
              <w:t>Cuando el pipeline sea ejecutado nuevamente para una fecha de proceso ya calculada, el proceso debe limpiar o reemplazar previamente los resultados correspondientes a dicho periodo</w:t>
            </w:r>
          </w:p>
        </w:tc>
        <w:tc>
          <w:tcPr>
            <w:tcW w:w="1370" w:type="dxa"/>
            <w:tcMar/>
          </w:tcPr>
          <w:p w:rsidR="5BC238DC" w:rsidP="5E04BD08" w:rsidRDefault="5BC238DC" w14:paraId="3A2ADEB9" w14:textId="5D7355AD">
            <w:pPr>
              <w:pStyle w:val="Encabezado"/>
              <w:jc w:val="center"/>
            </w:pPr>
            <w:r w:rsidRPr="5E04BD08" w:rsidR="5BC238DC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2F9D1997" w14:textId="78B2B64E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2F806E5C" w14:textId="1664CC86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4D0554A0">
        <w:trPr>
          <w:trHeight w:val="300"/>
        </w:trPr>
        <w:tc>
          <w:tcPr>
            <w:tcW w:w="5306" w:type="dxa"/>
            <w:tcMar/>
          </w:tcPr>
          <w:p w:rsidR="72B9874C" w:rsidP="5E04BD08" w:rsidRDefault="72B9874C" w14:paraId="5E44BC3E" w14:textId="78B9910F">
            <w:pPr>
              <w:pStyle w:val="Encabezado"/>
            </w:pPr>
            <w:r w:rsidRPr="5E04BD08" w:rsidR="72B9874C">
              <w:rPr>
                <w:rFonts w:ascii="Arial" w:hAnsi="Arial" w:cs="Arial"/>
                <w:sz w:val="18"/>
                <w:szCs w:val="18"/>
              </w:rPr>
              <w:t xml:space="preserve">La </w:t>
            </w:r>
            <w:r w:rsidRPr="5E04BD08" w:rsidR="72B9874C">
              <w:rPr>
                <w:rFonts w:ascii="Arial" w:hAnsi="Arial" w:cs="Arial"/>
                <w:sz w:val="18"/>
                <w:szCs w:val="18"/>
              </w:rPr>
              <w:t>reejecucion</w:t>
            </w:r>
            <w:r w:rsidRPr="5E04BD08" w:rsidR="72B9874C">
              <w:rPr>
                <w:rFonts w:ascii="Arial" w:hAnsi="Arial" w:cs="Arial"/>
                <w:sz w:val="18"/>
                <w:szCs w:val="18"/>
              </w:rPr>
              <w:t xml:space="preserve"> no deberá provocar errores por </w:t>
            </w:r>
            <w:r w:rsidRPr="5E04BD08" w:rsidR="72B9874C">
              <w:rPr>
                <w:rFonts w:ascii="Arial" w:hAnsi="Arial" w:cs="Arial"/>
                <w:sz w:val="18"/>
                <w:szCs w:val="18"/>
              </w:rPr>
              <w:t>registros</w:t>
            </w:r>
            <w:r w:rsidRPr="5E04BD08" w:rsidR="72B9874C">
              <w:rPr>
                <w:rFonts w:ascii="Arial" w:hAnsi="Arial" w:cs="Arial"/>
                <w:sz w:val="18"/>
                <w:szCs w:val="18"/>
              </w:rPr>
              <w:t xml:space="preserve"> duplicados ni conservar valores de una </w:t>
            </w:r>
            <w:r w:rsidRPr="5E04BD08" w:rsidR="72B9874C">
              <w:rPr>
                <w:rFonts w:ascii="Arial" w:hAnsi="Arial" w:cs="Arial"/>
                <w:sz w:val="18"/>
                <w:szCs w:val="18"/>
              </w:rPr>
              <w:t>ejecucion</w:t>
            </w:r>
            <w:r w:rsidRPr="5E04BD08" w:rsidR="72B9874C">
              <w:rPr>
                <w:rFonts w:ascii="Arial" w:hAnsi="Arial" w:cs="Arial"/>
                <w:sz w:val="18"/>
                <w:szCs w:val="18"/>
              </w:rPr>
              <w:t xml:space="preserve"> anterior.</w:t>
            </w:r>
          </w:p>
        </w:tc>
        <w:tc>
          <w:tcPr>
            <w:tcW w:w="1370" w:type="dxa"/>
            <w:tcMar/>
          </w:tcPr>
          <w:p w:rsidR="5BC238DC" w:rsidP="5E04BD08" w:rsidRDefault="5BC238DC" w14:paraId="2D525921" w14:textId="521DD0AD">
            <w:pPr>
              <w:pStyle w:val="Encabezado"/>
              <w:jc w:val="center"/>
            </w:pPr>
            <w:r w:rsidRPr="5E04BD08" w:rsidR="5BC238DC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2612AF3F" w14:textId="2C75B0C7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55BC4162" w14:textId="02EB4793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0B574D36">
        <w:trPr>
          <w:trHeight w:val="300"/>
        </w:trPr>
        <w:tc>
          <w:tcPr>
            <w:tcW w:w="5306" w:type="dxa"/>
            <w:tcMar/>
          </w:tcPr>
          <w:p w:rsidR="72B9874C" w:rsidP="5E04BD08" w:rsidRDefault="72B9874C" w14:paraId="0A99DF4A" w14:textId="06CE235B">
            <w:pPr>
              <w:pStyle w:val="Encabezado"/>
            </w:pPr>
            <w:r w:rsidRPr="5E04BD08" w:rsidR="72B9874C">
              <w:rPr>
                <w:rFonts w:ascii="Arial" w:hAnsi="Arial" w:cs="Arial"/>
                <w:sz w:val="18"/>
                <w:szCs w:val="18"/>
              </w:rPr>
              <w:t xml:space="preserve">El pipeline </w:t>
            </w:r>
            <w:r w:rsidRPr="5E04BD08" w:rsidR="72B9874C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72B9874C">
              <w:rPr>
                <w:rFonts w:ascii="Arial" w:hAnsi="Arial" w:cs="Arial"/>
                <w:sz w:val="18"/>
                <w:szCs w:val="18"/>
              </w:rPr>
              <w:t xml:space="preserve"> ejecutar las consultas definidas para obtener los rankings Top de comercios y transacciones</w:t>
            </w:r>
          </w:p>
        </w:tc>
        <w:tc>
          <w:tcPr>
            <w:tcW w:w="1370" w:type="dxa"/>
            <w:tcMar/>
          </w:tcPr>
          <w:p w:rsidR="5BC238DC" w:rsidP="5E04BD08" w:rsidRDefault="5BC238DC" w14:paraId="77F564B0" w14:textId="78300100">
            <w:pPr>
              <w:pStyle w:val="Encabezado"/>
              <w:jc w:val="center"/>
            </w:pPr>
            <w:r w:rsidRPr="5E04BD08" w:rsidR="5BC238DC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19DA4F63" w14:textId="65CE3863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6A4189F1" w14:textId="4B9EB175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1591E339">
        <w:trPr>
          <w:trHeight w:val="300"/>
        </w:trPr>
        <w:tc>
          <w:tcPr>
            <w:tcW w:w="5306" w:type="dxa"/>
            <w:tcMar/>
          </w:tcPr>
          <w:p w:rsidR="5AC7E534" w:rsidP="5E04BD08" w:rsidRDefault="5AC7E534" w14:paraId="183CE775" w14:textId="6B0B53E8">
            <w:pPr>
              <w:pStyle w:val="Encabezado"/>
            </w:pP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Los resultados 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>deberan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 ordenarse 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>segun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 los criterios establecidos, como cantidad de transacciones y monto procesado.</w:t>
            </w:r>
          </w:p>
        </w:tc>
        <w:tc>
          <w:tcPr>
            <w:tcW w:w="1370" w:type="dxa"/>
            <w:tcMar/>
          </w:tcPr>
          <w:p w:rsidR="5BC238DC" w:rsidP="5E04BD08" w:rsidRDefault="5BC238DC" w14:paraId="14F4E087" w14:textId="43AE7294">
            <w:pPr>
              <w:pStyle w:val="Encabezado"/>
              <w:jc w:val="center"/>
            </w:pPr>
            <w:r w:rsidRPr="5E04BD08" w:rsidR="5BC238DC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50C6D4B8" w14:textId="502830B3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3C91785F" w14:textId="10B33933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11BFF0C4">
        <w:trPr>
          <w:trHeight w:val="300"/>
        </w:trPr>
        <w:tc>
          <w:tcPr>
            <w:tcW w:w="5306" w:type="dxa"/>
            <w:tcMar/>
          </w:tcPr>
          <w:p w:rsidR="5AC7E534" w:rsidP="5E04BD08" w:rsidRDefault="5AC7E534" w14:paraId="6B0E7EF1" w14:textId="1C439DA9">
            <w:pPr>
              <w:pStyle w:val="Encabezado"/>
            </w:pP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El resultado de cada ranking 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>deberá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 incluir como 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>maximo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 250 registros</w:t>
            </w:r>
          </w:p>
        </w:tc>
        <w:tc>
          <w:tcPr>
            <w:tcW w:w="1370" w:type="dxa"/>
            <w:tcMar/>
          </w:tcPr>
          <w:p w:rsidR="2BE37A08" w:rsidP="5E04BD08" w:rsidRDefault="2BE37A08" w14:paraId="47254C87" w14:textId="1119260E">
            <w:pPr>
              <w:pStyle w:val="Encabezado"/>
              <w:jc w:val="center"/>
            </w:pPr>
            <w:r w:rsidRPr="5E04BD08" w:rsidR="2BE37A08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62633869" w14:textId="7F063155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46224D07" w14:textId="175D15BA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74AD25A7">
        <w:trPr>
          <w:trHeight w:val="300"/>
        </w:trPr>
        <w:tc>
          <w:tcPr>
            <w:tcW w:w="5306" w:type="dxa"/>
            <w:tcMar/>
          </w:tcPr>
          <w:p w:rsidR="5AC7E534" w:rsidP="5E04BD08" w:rsidRDefault="5AC7E534" w14:paraId="77759256" w14:textId="791715F9">
            <w:pPr>
              <w:pStyle w:val="Encabezado"/>
            </w:pP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Los datos 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>deberan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 corresponder 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>únicamente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 al mes indicado en la fecha de proceso.</w:t>
            </w:r>
          </w:p>
        </w:tc>
        <w:tc>
          <w:tcPr>
            <w:tcW w:w="1370" w:type="dxa"/>
            <w:tcMar/>
          </w:tcPr>
          <w:p w:rsidR="2BE37A08" w:rsidP="5E04BD08" w:rsidRDefault="2BE37A08" w14:paraId="0C6263A1" w14:textId="40B1A059">
            <w:pPr>
              <w:pStyle w:val="Encabezado"/>
              <w:jc w:val="center"/>
            </w:pPr>
            <w:r w:rsidRPr="5E04BD08" w:rsidR="2BE37A08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47C45866" w14:textId="6D4A1768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380C9BDA" w14:textId="4D86ACAA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6C650610">
        <w:trPr>
          <w:trHeight w:val="300"/>
        </w:trPr>
        <w:tc>
          <w:tcPr>
            <w:tcW w:w="5306" w:type="dxa"/>
            <w:tcMar/>
          </w:tcPr>
          <w:p w:rsidR="5AC7E534" w:rsidP="5E04BD08" w:rsidRDefault="5AC7E534" w14:paraId="0EA5823B" w14:textId="4B21DF69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ADF </w:t>
            </w:r>
            <w:r w:rsidRPr="5E04BD08" w:rsidR="045E82E8">
              <w:rPr>
                <w:rFonts w:ascii="Arial" w:hAnsi="Arial" w:cs="Arial"/>
                <w:sz w:val="18"/>
                <w:szCs w:val="18"/>
              </w:rPr>
              <w:t>deberá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 consolidar y enviar a la 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>logic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>app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5E04BD08" w:rsidR="3774EF0A">
              <w:rPr>
                <w:rFonts w:ascii="Arial" w:hAnsi="Arial" w:cs="Arial"/>
                <w:sz w:val="18"/>
                <w:szCs w:val="18"/>
              </w:rPr>
              <w:t>métricas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4191CB36">
              <w:rPr>
                <w:rFonts w:ascii="Arial" w:hAnsi="Arial" w:cs="Arial"/>
                <w:sz w:val="18"/>
                <w:szCs w:val="18"/>
              </w:rPr>
              <w:t>calculada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, resultados 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>de los ranking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 top, fecha proceso e </w:t>
            </w:r>
            <w:r w:rsidRPr="5E04BD08" w:rsidR="4C472360">
              <w:rPr>
                <w:rFonts w:ascii="Arial" w:hAnsi="Arial" w:cs="Arial"/>
                <w:sz w:val="18"/>
                <w:szCs w:val="18"/>
              </w:rPr>
              <w:t>información</w:t>
            </w:r>
            <w:r w:rsidRPr="5E04BD08" w:rsidR="5AC7E534">
              <w:rPr>
                <w:rFonts w:ascii="Arial" w:hAnsi="Arial" w:cs="Arial"/>
                <w:sz w:val="18"/>
                <w:szCs w:val="18"/>
              </w:rPr>
              <w:t xml:space="preserve"> de la hoja, celda, fila y colu</w:t>
            </w:r>
            <w:r w:rsidRPr="5E04BD08" w:rsidR="500BF6B9">
              <w:rPr>
                <w:rFonts w:ascii="Arial" w:hAnsi="Arial" w:cs="Arial"/>
                <w:sz w:val="18"/>
                <w:szCs w:val="18"/>
              </w:rPr>
              <w:t>mna necesaria para actualizar el archivo.</w:t>
            </w:r>
          </w:p>
        </w:tc>
        <w:tc>
          <w:tcPr>
            <w:tcW w:w="1370" w:type="dxa"/>
            <w:tcMar/>
          </w:tcPr>
          <w:p w:rsidR="2BE37A08" w:rsidP="5E04BD08" w:rsidRDefault="2BE37A08" w14:paraId="3EF90093" w14:textId="39E361F8">
            <w:pPr>
              <w:pStyle w:val="Encabezado"/>
              <w:jc w:val="center"/>
            </w:pPr>
            <w:r w:rsidRPr="5E04BD08" w:rsidR="2BE37A08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1CD6A95E" w14:textId="69A5A0EB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1966FE00" w14:textId="4CCB58F6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2954977A">
        <w:trPr>
          <w:trHeight w:val="300"/>
        </w:trPr>
        <w:tc>
          <w:tcPr>
            <w:tcW w:w="5306" w:type="dxa"/>
            <w:tcMar/>
          </w:tcPr>
          <w:p w:rsidR="13BCC794" w:rsidP="5E04BD08" w:rsidRDefault="13BCC794" w14:paraId="04B16199" w14:textId="23FD2B08">
            <w:pPr>
              <w:pStyle w:val="Encabezado"/>
            </w:pPr>
            <w:r w:rsidRPr="5E04BD08" w:rsidR="13BCC794">
              <w:rPr>
                <w:rFonts w:ascii="Arial" w:hAnsi="Arial" w:cs="Arial"/>
                <w:sz w:val="18"/>
                <w:szCs w:val="18"/>
              </w:rPr>
              <w:t xml:space="preserve">La 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>informacion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 xml:space="preserve"> enviada 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 xml:space="preserve"> tener un formato valido y procesable por la logic app.</w:t>
            </w:r>
          </w:p>
        </w:tc>
        <w:tc>
          <w:tcPr>
            <w:tcW w:w="1370" w:type="dxa"/>
            <w:tcMar/>
          </w:tcPr>
          <w:p w:rsidR="2BE37A08" w:rsidP="5E04BD08" w:rsidRDefault="2BE37A08" w14:paraId="519B7390" w14:textId="2B7B6AEF">
            <w:pPr>
              <w:pStyle w:val="Encabezado"/>
              <w:jc w:val="center"/>
            </w:pPr>
            <w:r w:rsidRPr="5E04BD08" w:rsidR="2BE37A08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29E66718" w14:textId="29554DC5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7BAD2246" w14:textId="5C81E30D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3CECBE6A">
        <w:trPr>
          <w:trHeight w:val="300"/>
        </w:trPr>
        <w:tc>
          <w:tcPr>
            <w:tcW w:w="5306" w:type="dxa"/>
            <w:tcMar/>
          </w:tcPr>
          <w:p w:rsidR="13BCC794" w:rsidP="5E04BD08" w:rsidRDefault="13BCC794" w14:paraId="0358E09B" w14:textId="556FE37F">
            <w:pPr>
              <w:pStyle w:val="Encabezado"/>
            </w:pPr>
            <w:r w:rsidRPr="5E04BD08" w:rsidR="13BCC794">
              <w:rPr>
                <w:rFonts w:ascii="Arial" w:hAnsi="Arial" w:cs="Arial"/>
                <w:sz w:val="18"/>
                <w:szCs w:val="18"/>
              </w:rPr>
              <w:t xml:space="preserve">La 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>logic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>app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 xml:space="preserve"> ubicar cada métrica en la hoja y celda configurada en la tabla 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>catálogo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370" w:type="dxa"/>
            <w:tcMar/>
          </w:tcPr>
          <w:p w:rsidR="3696D337" w:rsidP="5E04BD08" w:rsidRDefault="3696D337" w14:paraId="139988AD" w14:textId="1005D6CC">
            <w:pPr>
              <w:pStyle w:val="Encabezado"/>
              <w:jc w:val="center"/>
            </w:pPr>
            <w:r w:rsidRPr="5E04BD08" w:rsidR="3696D337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5D3C5BE6" w14:textId="5734A01D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07EA1A96" w14:textId="5BE3CD55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30F63B54">
        <w:trPr>
          <w:trHeight w:val="300"/>
        </w:trPr>
        <w:tc>
          <w:tcPr>
            <w:tcW w:w="5306" w:type="dxa"/>
            <w:tcMar/>
          </w:tcPr>
          <w:p w:rsidR="13BCC794" w:rsidP="5E04BD08" w:rsidRDefault="13BCC794" w14:paraId="60869B26" w14:textId="1F9FA65D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  <w:r w:rsidRPr="5E04BD08" w:rsidR="13BCC794">
              <w:rPr>
                <w:rFonts w:ascii="Arial" w:hAnsi="Arial" w:cs="Arial"/>
                <w:sz w:val="18"/>
                <w:szCs w:val="18"/>
              </w:rPr>
              <w:t xml:space="preserve">El valor de cada 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>metrica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 xml:space="preserve"> colocarse sin </w:t>
            </w:r>
            <w:r w:rsidRPr="5E04BD08" w:rsidR="5FC0FA60">
              <w:rPr>
                <w:rFonts w:ascii="Arial" w:hAnsi="Arial" w:cs="Arial"/>
                <w:sz w:val="18"/>
                <w:szCs w:val="18"/>
              </w:rPr>
              <w:t>modificar</w:t>
            </w:r>
            <w:r w:rsidRPr="5E04BD08" w:rsidR="13BCC794">
              <w:rPr>
                <w:rFonts w:ascii="Arial" w:hAnsi="Arial" w:cs="Arial"/>
                <w:sz w:val="18"/>
                <w:szCs w:val="18"/>
              </w:rPr>
              <w:t xml:space="preserve"> la estructura general de la plantilla.</w:t>
            </w:r>
          </w:p>
        </w:tc>
        <w:tc>
          <w:tcPr>
            <w:tcW w:w="1370" w:type="dxa"/>
            <w:tcMar/>
          </w:tcPr>
          <w:p w:rsidR="3696D337" w:rsidP="5E04BD08" w:rsidRDefault="3696D337" w14:paraId="24C7E129" w14:textId="57E7C031">
            <w:pPr>
              <w:pStyle w:val="Encabezado"/>
              <w:jc w:val="center"/>
            </w:pPr>
            <w:r w:rsidRPr="5E04BD08" w:rsidR="3696D337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6CEA8D5C" w14:textId="5A30D472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29977172" w14:textId="0D62A50D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1761D6D0">
        <w:trPr>
          <w:trHeight w:val="300"/>
        </w:trPr>
        <w:tc>
          <w:tcPr>
            <w:tcW w:w="5306" w:type="dxa"/>
            <w:tcMar/>
          </w:tcPr>
          <w:p w:rsidR="0686B02E" w:rsidP="5E04BD08" w:rsidRDefault="0686B02E" w14:paraId="5C43833A" w14:textId="1A485BA8">
            <w:pPr>
              <w:pStyle w:val="Encabezado"/>
            </w:pPr>
            <w:r w:rsidRPr="5E04BD08" w:rsidR="0686B02E">
              <w:rPr>
                <w:rFonts w:ascii="Arial" w:hAnsi="Arial" w:cs="Arial"/>
                <w:sz w:val="18"/>
                <w:szCs w:val="18"/>
              </w:rPr>
              <w:t xml:space="preserve">La </w:t>
            </w:r>
            <w:r w:rsidRPr="5E04BD08" w:rsidR="0686B02E">
              <w:rPr>
                <w:rFonts w:ascii="Arial" w:hAnsi="Arial" w:cs="Arial"/>
                <w:sz w:val="18"/>
                <w:szCs w:val="18"/>
              </w:rPr>
              <w:t>loggic</w:t>
            </w:r>
            <w:r w:rsidRPr="5E04BD08" w:rsidR="0686B02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0686B02E">
              <w:rPr>
                <w:rFonts w:ascii="Arial" w:hAnsi="Arial" w:cs="Arial"/>
                <w:sz w:val="18"/>
                <w:szCs w:val="18"/>
              </w:rPr>
              <w:t>app</w:t>
            </w:r>
            <w:r w:rsidRPr="5E04BD08" w:rsidR="0686B02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0686B02E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0686B02E">
              <w:rPr>
                <w:rFonts w:ascii="Arial" w:hAnsi="Arial" w:cs="Arial"/>
                <w:sz w:val="18"/>
                <w:szCs w:val="18"/>
              </w:rPr>
              <w:t xml:space="preserve"> insertar los resultados de los rankings en las hojas correspondientes de la plantilla, respetando el orden del ranking y las columnas definida.</w:t>
            </w:r>
          </w:p>
        </w:tc>
        <w:tc>
          <w:tcPr>
            <w:tcW w:w="1370" w:type="dxa"/>
            <w:tcMar/>
          </w:tcPr>
          <w:p w:rsidR="3696D337" w:rsidP="5E04BD08" w:rsidRDefault="3696D337" w14:paraId="391506CC" w14:textId="3AFB6145">
            <w:pPr>
              <w:pStyle w:val="Encabezado"/>
              <w:jc w:val="center"/>
            </w:pPr>
            <w:r w:rsidRPr="5E04BD08" w:rsidR="3696D337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27F792C6" w14:textId="10E2025B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5C039429" w14:textId="6BA8AA84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17668D74">
        <w:trPr>
          <w:trHeight w:val="300"/>
        </w:trPr>
        <w:tc>
          <w:tcPr>
            <w:tcW w:w="5306" w:type="dxa"/>
            <w:tcMar/>
          </w:tcPr>
          <w:p w:rsidR="0686B02E" w:rsidP="5E04BD08" w:rsidRDefault="0686B02E" w14:paraId="5327818C" w14:textId="4DCC869F">
            <w:pPr>
              <w:pStyle w:val="Encabezado"/>
            </w:pPr>
            <w:r w:rsidRPr="5E04BD08" w:rsidR="0686B02E">
              <w:rPr>
                <w:rFonts w:ascii="Arial" w:hAnsi="Arial" w:cs="Arial"/>
                <w:sz w:val="18"/>
                <w:szCs w:val="18"/>
              </w:rPr>
              <w:t xml:space="preserve">La </w:t>
            </w:r>
            <w:r w:rsidRPr="5E04BD08" w:rsidR="0686B02E">
              <w:rPr>
                <w:rFonts w:ascii="Arial" w:hAnsi="Arial" w:cs="Arial"/>
                <w:sz w:val="18"/>
                <w:szCs w:val="18"/>
              </w:rPr>
              <w:t>logic</w:t>
            </w:r>
            <w:r w:rsidRPr="5E04BD08" w:rsidR="0686B02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0686B02E">
              <w:rPr>
                <w:rFonts w:ascii="Arial" w:hAnsi="Arial" w:cs="Arial"/>
                <w:sz w:val="18"/>
                <w:szCs w:val="18"/>
              </w:rPr>
              <w:t>app</w:t>
            </w:r>
            <w:r w:rsidRPr="5E04BD08" w:rsidR="0686B02E">
              <w:rPr>
                <w:rFonts w:ascii="Arial" w:hAnsi="Arial" w:cs="Arial"/>
                <w:sz w:val="18"/>
                <w:szCs w:val="18"/>
              </w:rPr>
              <w:t xml:space="preserve"> no </w:t>
            </w:r>
            <w:r w:rsidRPr="5E04BD08" w:rsidR="0686B02E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0686B02E">
              <w:rPr>
                <w:rFonts w:ascii="Arial" w:hAnsi="Arial" w:cs="Arial"/>
                <w:sz w:val="18"/>
                <w:szCs w:val="18"/>
              </w:rPr>
              <w:t xml:space="preserve"> modificar las columnas, formular o secciones de la plantilla que no formen parte del proceso automatizado.</w:t>
            </w:r>
          </w:p>
        </w:tc>
        <w:tc>
          <w:tcPr>
            <w:tcW w:w="1370" w:type="dxa"/>
            <w:tcMar/>
          </w:tcPr>
          <w:p w:rsidR="3696D337" w:rsidP="5E04BD08" w:rsidRDefault="3696D337" w14:paraId="21527E40" w14:textId="630034FC">
            <w:pPr>
              <w:pStyle w:val="Encabezado"/>
              <w:jc w:val="center"/>
            </w:pPr>
            <w:r w:rsidRPr="5E04BD08" w:rsidR="3696D337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762FB828" w14:textId="658AA5F3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3BCBF31F" w14:textId="55345856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0221D640">
        <w:trPr>
          <w:trHeight w:val="300"/>
        </w:trPr>
        <w:tc>
          <w:tcPr>
            <w:tcW w:w="5306" w:type="dxa"/>
            <w:tcMar/>
          </w:tcPr>
          <w:p w:rsidR="1066BA09" w:rsidP="5E04BD08" w:rsidRDefault="1066BA09" w14:paraId="5A5FDD67" w14:textId="45DBBD87">
            <w:pPr>
              <w:pStyle w:val="Encabezado"/>
            </w:pP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Cuando un ranking contenga menos de 250 resultados, la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loggic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app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insertar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unicamente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los registros disponibles.</w:t>
            </w:r>
          </w:p>
        </w:tc>
        <w:tc>
          <w:tcPr>
            <w:tcW w:w="1370" w:type="dxa"/>
            <w:tcMar/>
          </w:tcPr>
          <w:p w:rsidR="04D95725" w:rsidP="5E04BD08" w:rsidRDefault="04D95725" w14:paraId="02091A75" w14:textId="6445D176">
            <w:pPr>
              <w:pStyle w:val="Encabezado"/>
              <w:jc w:val="center"/>
            </w:pPr>
            <w:r w:rsidRPr="5E04BD08" w:rsidR="04D95725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6BD33174" w14:textId="39D10430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260CFD96" w14:textId="5F4D6360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127CB4B0">
        <w:trPr>
          <w:trHeight w:val="300"/>
        </w:trPr>
        <w:tc>
          <w:tcPr>
            <w:tcW w:w="5306" w:type="dxa"/>
            <w:tcMar/>
          </w:tcPr>
          <w:p w:rsidR="1066BA09" w:rsidP="5E04BD08" w:rsidRDefault="1066BA09" w14:paraId="4AE71967" w14:textId="25CB97BD">
            <w:pPr>
              <w:pStyle w:val="Encabezado"/>
            </w:pP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Las filas restantes de la plantilla no deberán conservar información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perteneciente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a ejecuciones anteriores</w:t>
            </w:r>
          </w:p>
        </w:tc>
        <w:tc>
          <w:tcPr>
            <w:tcW w:w="1370" w:type="dxa"/>
            <w:tcMar/>
          </w:tcPr>
          <w:p w:rsidR="04D95725" w:rsidP="5E04BD08" w:rsidRDefault="04D95725" w14:paraId="799D0AFD" w14:textId="218366BC">
            <w:pPr>
              <w:pStyle w:val="Encabezado"/>
              <w:jc w:val="center"/>
            </w:pPr>
            <w:r w:rsidRPr="5E04BD08" w:rsidR="04D95725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43784E0B" w14:textId="70C2CF51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3C964300" w14:textId="5FDF31FA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507AAA92">
        <w:trPr>
          <w:trHeight w:val="300"/>
        </w:trPr>
        <w:tc>
          <w:tcPr>
            <w:tcW w:w="5306" w:type="dxa"/>
            <w:tcMar/>
          </w:tcPr>
          <w:p w:rsidR="1066BA09" w:rsidP="5E04BD08" w:rsidRDefault="1066BA09" w14:paraId="04181581" w14:textId="7E90C4EB">
            <w:pPr>
              <w:pStyle w:val="Encabezado"/>
            </w:pPr>
            <w:r w:rsidRPr="5E04BD08" w:rsidR="1066BA09">
              <w:rPr>
                <w:rFonts w:ascii="Arial" w:hAnsi="Arial" w:cs="Arial"/>
                <w:sz w:val="18"/>
                <w:szCs w:val="18"/>
              </w:rPr>
              <w:t>Despues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de actualizar las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metricas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y rankings, el archivo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excel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quedar configurado para recalcular sus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fórmulas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al momento de abrirse.</w:t>
            </w:r>
          </w:p>
        </w:tc>
        <w:tc>
          <w:tcPr>
            <w:tcW w:w="1370" w:type="dxa"/>
            <w:tcMar/>
          </w:tcPr>
          <w:p w:rsidR="04D95725" w:rsidP="5E04BD08" w:rsidRDefault="04D95725" w14:paraId="1D130DBD" w14:textId="655678C8">
            <w:pPr>
              <w:pStyle w:val="Encabezado"/>
              <w:jc w:val="center"/>
            </w:pPr>
            <w:r w:rsidRPr="5E04BD08" w:rsidR="04D95725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4D378804" w14:textId="611880FC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314080DC" w14:textId="706B720B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33A9322D">
        <w:trPr>
          <w:trHeight w:val="300"/>
        </w:trPr>
        <w:tc>
          <w:tcPr>
            <w:tcW w:w="5306" w:type="dxa"/>
            <w:tcMar/>
          </w:tcPr>
          <w:p w:rsidR="1066BA09" w:rsidP="5E04BD08" w:rsidRDefault="1066BA09" w14:paraId="5EF03EDA" w14:textId="780B1FCC">
            <w:pPr>
              <w:pStyle w:val="Encabezado"/>
            </w:pP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El proceso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unicamente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modificar las celdas y rangos definidos para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metricas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, fechas y rankings.</w:t>
            </w:r>
          </w:p>
        </w:tc>
        <w:tc>
          <w:tcPr>
            <w:tcW w:w="1370" w:type="dxa"/>
            <w:tcMar/>
          </w:tcPr>
          <w:p w:rsidR="04D95725" w:rsidP="5E04BD08" w:rsidRDefault="04D95725" w14:paraId="1E412ADB" w14:textId="5961FFDD">
            <w:pPr>
              <w:pStyle w:val="Encabezado"/>
              <w:jc w:val="center"/>
            </w:pPr>
            <w:r w:rsidRPr="5E04BD08" w:rsidR="04D95725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32AFD4A2" w14:textId="2AC596B5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2C6AC19D" w14:textId="51AB5000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2F589788">
        <w:trPr>
          <w:trHeight w:val="300"/>
        </w:trPr>
        <w:tc>
          <w:tcPr>
            <w:tcW w:w="5306" w:type="dxa"/>
            <w:tcMar/>
          </w:tcPr>
          <w:p w:rsidR="1066BA09" w:rsidP="5E04BD08" w:rsidRDefault="1066BA09" w14:paraId="7B9C2D60" w14:textId="18DFC29F">
            <w:pPr>
              <w:pStyle w:val="Encabezado"/>
            </w:pP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La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logic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app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generar un nuevo archivo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excel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con la 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>informacion</w:t>
            </w:r>
            <w:r w:rsidRPr="5E04BD08" w:rsidR="1066BA09">
              <w:rPr>
                <w:rFonts w:ascii="Arial" w:hAnsi="Arial" w:cs="Arial"/>
                <w:sz w:val="18"/>
                <w:szCs w:val="18"/>
              </w:rPr>
              <w:t xml:space="preserve"> correspondiente al periodo procesado.</w:t>
            </w:r>
          </w:p>
        </w:tc>
        <w:tc>
          <w:tcPr>
            <w:tcW w:w="1370" w:type="dxa"/>
            <w:tcMar/>
          </w:tcPr>
          <w:p w:rsidR="69B09933" w:rsidP="5E04BD08" w:rsidRDefault="69B09933" w14:paraId="1D4C2686" w14:textId="68689181">
            <w:pPr>
              <w:pStyle w:val="Encabezado"/>
              <w:jc w:val="center"/>
            </w:pPr>
            <w:r w:rsidRPr="5E04BD08" w:rsidR="69B09933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4AC28CB5" w14:textId="4DC60760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61E9C2E1" w14:textId="31440FEA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233DD046">
        <w:trPr>
          <w:trHeight w:val="300"/>
        </w:trPr>
        <w:tc>
          <w:tcPr>
            <w:tcW w:w="5306" w:type="dxa"/>
            <w:tcMar/>
          </w:tcPr>
          <w:p w:rsidR="36D86BD7" w:rsidP="5E04BD08" w:rsidRDefault="36D86BD7" w14:paraId="52CDAC8A" w14:textId="31A925EC">
            <w:pPr>
              <w:pStyle w:val="Encabezado"/>
            </w:pPr>
            <w:r w:rsidRPr="5E04BD08" w:rsidR="36D86BD7">
              <w:rPr>
                <w:rFonts w:ascii="Arial" w:hAnsi="Arial" w:cs="Arial"/>
                <w:sz w:val="18"/>
                <w:szCs w:val="18"/>
              </w:rPr>
              <w:t xml:space="preserve">El nombre del archivo </w:t>
            </w:r>
            <w:r w:rsidRPr="5E04BD08" w:rsidR="36D86BD7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36D86BD7">
              <w:rPr>
                <w:rFonts w:ascii="Arial" w:hAnsi="Arial" w:cs="Arial"/>
                <w:sz w:val="18"/>
                <w:szCs w:val="18"/>
              </w:rPr>
              <w:t xml:space="preserve"> permitir identificar el reporte y su fecha de proceso.</w:t>
            </w:r>
          </w:p>
        </w:tc>
        <w:tc>
          <w:tcPr>
            <w:tcW w:w="1370" w:type="dxa"/>
            <w:tcMar/>
          </w:tcPr>
          <w:p w:rsidR="69B09933" w:rsidP="5E04BD08" w:rsidRDefault="69B09933" w14:paraId="13DD84F5" w14:textId="7CB9A54A">
            <w:pPr>
              <w:pStyle w:val="Encabezado"/>
              <w:jc w:val="center"/>
            </w:pPr>
            <w:r w:rsidRPr="5E04BD08" w:rsidR="69B09933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04C51221" w14:textId="05D61AAE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5325748E" w14:textId="7442430F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62D2F35B">
        <w:trPr>
          <w:trHeight w:val="300"/>
        </w:trPr>
        <w:tc>
          <w:tcPr>
            <w:tcW w:w="5306" w:type="dxa"/>
            <w:tcMar/>
          </w:tcPr>
          <w:p w:rsidR="36D86BD7" w:rsidP="5E04BD08" w:rsidRDefault="36D86BD7" w14:paraId="7D01D7D4" w14:textId="4C087F7A">
            <w:pPr>
              <w:pStyle w:val="Encabezado"/>
            </w:pPr>
            <w:r w:rsidRPr="5E04BD08" w:rsidR="36D86BD7">
              <w:rPr>
                <w:rFonts w:ascii="Arial" w:hAnsi="Arial" w:cs="Arial"/>
                <w:sz w:val="18"/>
                <w:szCs w:val="18"/>
              </w:rPr>
              <w:t xml:space="preserve">El archivo generado </w:t>
            </w:r>
            <w:r w:rsidRPr="5E04BD08" w:rsidR="36D86BD7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36D86BD7">
              <w:rPr>
                <w:rFonts w:ascii="Arial" w:hAnsi="Arial" w:cs="Arial"/>
                <w:sz w:val="18"/>
                <w:szCs w:val="18"/>
              </w:rPr>
              <w:t xml:space="preserve"> abrirse correctamente y no </w:t>
            </w:r>
            <w:r w:rsidRPr="5E04BD08" w:rsidR="36D86BD7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36D86BD7">
              <w:rPr>
                <w:rFonts w:ascii="Arial" w:hAnsi="Arial" w:cs="Arial"/>
                <w:sz w:val="18"/>
                <w:szCs w:val="18"/>
              </w:rPr>
              <w:t xml:space="preserve"> presentar errores de </w:t>
            </w:r>
            <w:r w:rsidRPr="5E04BD08" w:rsidR="36D86BD7">
              <w:rPr>
                <w:rFonts w:ascii="Arial" w:hAnsi="Arial" w:cs="Arial"/>
                <w:sz w:val="18"/>
                <w:szCs w:val="18"/>
              </w:rPr>
              <w:t>corrupción</w:t>
            </w:r>
            <w:r w:rsidRPr="5E04BD08" w:rsidR="36D86BD7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370" w:type="dxa"/>
            <w:tcMar/>
          </w:tcPr>
          <w:p w:rsidR="69B09933" w:rsidP="5E04BD08" w:rsidRDefault="69B09933" w14:paraId="0201787A" w14:textId="08C19243">
            <w:pPr>
              <w:pStyle w:val="Encabezado"/>
              <w:jc w:val="center"/>
            </w:pPr>
            <w:r w:rsidRPr="5E04BD08" w:rsidR="69B09933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78FAEEDB" w14:textId="65EBBF5E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444EDAA7" w14:textId="21AF538F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4FB9B5C4">
        <w:trPr>
          <w:trHeight w:val="300"/>
        </w:trPr>
        <w:tc>
          <w:tcPr>
            <w:tcW w:w="5306" w:type="dxa"/>
            <w:tcMar/>
          </w:tcPr>
          <w:p w:rsidR="22E5A87C" w:rsidP="5E04BD08" w:rsidRDefault="22E5A87C" w14:paraId="25A397B9" w14:textId="23D5BD01">
            <w:pPr>
              <w:pStyle w:val="Encabezado"/>
            </w:pPr>
            <w:r w:rsidRPr="5E04BD08" w:rsidR="22E5A87C">
              <w:rPr>
                <w:rFonts w:ascii="Arial" w:hAnsi="Arial" w:cs="Arial"/>
                <w:sz w:val="18"/>
                <w:szCs w:val="18"/>
              </w:rPr>
              <w:t xml:space="preserve">El archivo final 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>almacenarse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 xml:space="preserve"> o enviarse a una ubicación configurada, al servicio SFTP</w:t>
            </w:r>
          </w:p>
        </w:tc>
        <w:tc>
          <w:tcPr>
            <w:tcW w:w="1370" w:type="dxa"/>
            <w:tcMar/>
          </w:tcPr>
          <w:p w:rsidR="49EC0173" w:rsidP="5E04BD08" w:rsidRDefault="49EC0173" w14:paraId="349F405F" w14:textId="175E0383">
            <w:pPr>
              <w:pStyle w:val="Encabezado"/>
              <w:jc w:val="center"/>
            </w:pPr>
            <w:r w:rsidRPr="5E04BD08" w:rsidR="49EC0173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7140F89D" w14:textId="223190AE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697979D7" w14:textId="0A19D136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5E2D464F">
        <w:trPr>
          <w:trHeight w:val="300"/>
        </w:trPr>
        <w:tc>
          <w:tcPr>
            <w:tcW w:w="5306" w:type="dxa"/>
            <w:tcMar/>
          </w:tcPr>
          <w:p w:rsidR="22E5A87C" w:rsidP="5E04BD08" w:rsidRDefault="22E5A87C" w14:paraId="6FA10559" w14:textId="622B552B">
            <w:pPr>
              <w:pStyle w:val="Encabezado"/>
            </w:pPr>
            <w:r w:rsidRPr="5E04BD08" w:rsidR="22E5A87C">
              <w:rPr>
                <w:rFonts w:ascii="Arial" w:hAnsi="Arial" w:cs="Arial"/>
                <w:sz w:val="18"/>
                <w:szCs w:val="18"/>
              </w:rPr>
              <w:t xml:space="preserve">Las 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>metricas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 xml:space="preserve"> y rankings incluidos en el reporte 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 xml:space="preserve"> corresponder exclusivamente al mes definido por la fecha de proceso.</w:t>
            </w:r>
          </w:p>
        </w:tc>
        <w:tc>
          <w:tcPr>
            <w:tcW w:w="1370" w:type="dxa"/>
            <w:tcMar/>
          </w:tcPr>
          <w:p w:rsidR="49EC0173" w:rsidP="5E04BD08" w:rsidRDefault="49EC0173" w14:paraId="445C18C7" w14:textId="5BA0825B">
            <w:pPr>
              <w:pStyle w:val="Encabezado"/>
              <w:jc w:val="center"/>
            </w:pPr>
            <w:r w:rsidRPr="5E04BD08" w:rsidR="49EC0173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286D4F69" w14:textId="181D708C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592B1D62" w14:textId="76B1BCEB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606D3687">
        <w:trPr>
          <w:trHeight w:val="300"/>
        </w:trPr>
        <w:tc>
          <w:tcPr>
            <w:tcW w:w="5306" w:type="dxa"/>
            <w:tcMar/>
          </w:tcPr>
          <w:p w:rsidR="22E5A87C" w:rsidP="5E04BD08" w:rsidRDefault="22E5A87C" w14:paraId="1BBE73D3" w14:textId="4FD67596">
            <w:pPr>
              <w:pStyle w:val="Encabezado"/>
            </w:pPr>
            <w:r w:rsidRPr="5E04BD08" w:rsidR="22E5A87C">
              <w:rPr>
                <w:rFonts w:ascii="Arial" w:hAnsi="Arial" w:cs="Arial"/>
                <w:sz w:val="18"/>
                <w:szCs w:val="18"/>
              </w:rPr>
              <w:t xml:space="preserve">Cada 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>ejecucion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>debera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 xml:space="preserve"> permitir consultar su estado desde Azure data factory</w:t>
            </w:r>
          </w:p>
        </w:tc>
        <w:tc>
          <w:tcPr>
            <w:tcW w:w="1370" w:type="dxa"/>
            <w:tcMar/>
          </w:tcPr>
          <w:p w:rsidR="71B2210B" w:rsidP="5E04BD08" w:rsidRDefault="71B2210B" w14:paraId="7BB89691" w14:textId="196C11B6">
            <w:pPr>
              <w:pStyle w:val="Encabezado"/>
              <w:jc w:val="center"/>
            </w:pPr>
            <w:r w:rsidRPr="5E04BD08" w:rsidR="71B2210B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124FB275" w14:textId="6B2294A4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314ADECF" w14:textId="6043F3B1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7F10F65B">
        <w:trPr>
          <w:trHeight w:val="300"/>
        </w:trPr>
        <w:tc>
          <w:tcPr>
            <w:tcW w:w="5306" w:type="dxa"/>
            <w:tcMar/>
          </w:tcPr>
          <w:p w:rsidR="22E5A87C" w:rsidP="5E04BD08" w:rsidRDefault="22E5A87C" w14:paraId="688B71D2" w14:textId="01ED7BD1">
            <w:pPr>
              <w:pStyle w:val="Encabezado"/>
            </w:pPr>
            <w:r w:rsidRPr="5E04BD08" w:rsidR="22E5A87C">
              <w:rPr>
                <w:rFonts w:ascii="Arial" w:hAnsi="Arial" w:cs="Arial"/>
                <w:sz w:val="18"/>
                <w:szCs w:val="18"/>
              </w:rPr>
              <w:t xml:space="preserve">Cuando ocurra un error en el flujo, el proceso 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>deberá</w:t>
            </w:r>
            <w:r w:rsidRPr="5E04BD08" w:rsidR="22E5A87C">
              <w:rPr>
                <w:rFonts w:ascii="Arial" w:hAnsi="Arial" w:cs="Arial"/>
                <w:sz w:val="18"/>
                <w:szCs w:val="18"/>
              </w:rPr>
              <w:t xml:space="preserve"> finalizar con estado fallido.</w:t>
            </w:r>
          </w:p>
        </w:tc>
        <w:tc>
          <w:tcPr>
            <w:tcW w:w="1370" w:type="dxa"/>
            <w:tcMar/>
          </w:tcPr>
          <w:p w:rsidR="4C3DA5C7" w:rsidP="5E04BD08" w:rsidRDefault="4C3DA5C7" w14:paraId="4B989FD3" w14:textId="775FB5A7">
            <w:pPr>
              <w:pStyle w:val="Encabezado"/>
              <w:jc w:val="center"/>
            </w:pPr>
            <w:r w:rsidRPr="5E04BD08" w:rsidR="4C3DA5C7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1384" w:type="dxa"/>
            <w:tcMar/>
          </w:tcPr>
          <w:p w:rsidR="5E04BD08" w:rsidP="5E04BD08" w:rsidRDefault="5E04BD08" w14:paraId="4689E55B" w14:textId="67DFC251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433FDE05" w14:textId="27C1B558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5E04BD08" w:rsidTr="5E04BD08" w14:paraId="063D6477">
        <w:trPr>
          <w:trHeight w:val="300"/>
        </w:trPr>
        <w:tc>
          <w:tcPr>
            <w:tcW w:w="5306" w:type="dxa"/>
            <w:tcMar/>
          </w:tcPr>
          <w:p w:rsidR="5E04BD08" w:rsidP="5E04BD08" w:rsidRDefault="5E04BD08" w14:paraId="085A790C" w14:textId="36761634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70" w:type="dxa"/>
            <w:tcMar/>
          </w:tcPr>
          <w:p w:rsidR="5E04BD08" w:rsidP="5E04BD08" w:rsidRDefault="5E04BD08" w14:paraId="7BBF12BD" w14:textId="230D2005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4" w:type="dxa"/>
            <w:tcMar/>
          </w:tcPr>
          <w:p w:rsidR="5E04BD08" w:rsidP="5E04BD08" w:rsidRDefault="5E04BD08" w14:paraId="3ACA0C5E" w14:textId="7CF09B98">
            <w:pPr>
              <w:pStyle w:val="Encabez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70" w:type="dxa"/>
            <w:tcMar/>
          </w:tcPr>
          <w:p w:rsidR="5E04BD08" w:rsidP="5E04BD08" w:rsidRDefault="5E04BD08" w14:paraId="03CA023D" w14:textId="63EDB5C5">
            <w:pPr>
              <w:pStyle w:val="Encabezad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726389" w:rsidP="5E04BD08" w:rsidRDefault="00726389" w14:paraId="3D2B3D14" w14:textId="597835DC">
      <w:pPr>
        <w:spacing w:after="0"/>
      </w:pPr>
    </w:p>
    <w:p w:rsidR="00726389" w:rsidP="003401A9" w:rsidRDefault="005C1765" w14:paraId="7C1B2B72" w14:textId="132160C8">
      <w:pPr>
        <w:pStyle w:val="Encabezado"/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Observaciones por considerar</w:t>
      </w:r>
      <w:r w:rsidR="00726389">
        <w:rPr>
          <w:rFonts w:ascii="Arial" w:hAnsi="Arial" w:cs="Arial"/>
          <w:b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60"/>
      </w:tblGrid>
      <w:tr w:rsidRPr="009051C1" w:rsidR="00726389" w:rsidTr="4C332EA0" w14:paraId="23DCE302" w14:textId="77777777">
        <w:tc>
          <w:tcPr>
            <w:tcW w:w="10060" w:type="dxa"/>
            <w:tcMar/>
          </w:tcPr>
          <w:p w:rsidRPr="00A46797" w:rsidR="00726389" w:rsidP="003401A9" w:rsidRDefault="00726389" w14:paraId="316ECB19" w14:textId="0525410B">
            <w:pPr>
              <w:pStyle w:val="Encabezado"/>
              <w:spacing w:after="0"/>
            </w:pPr>
            <w:r w:rsidRPr="5E04BD08" w:rsidR="7E6BF177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Pr="5E04BD08" w:rsidR="5D9B6B70">
              <w:rPr>
                <w:rFonts w:ascii="Arial" w:hAnsi="Arial" w:cs="Arial"/>
                <w:sz w:val="18"/>
                <w:szCs w:val="18"/>
              </w:rPr>
              <w:t>continuación,</w:t>
            </w:r>
            <w:r w:rsidRPr="5E04BD08" w:rsidR="7E6BF177">
              <w:rPr>
                <w:rFonts w:ascii="Arial" w:hAnsi="Arial" w:cs="Arial"/>
                <w:sz w:val="18"/>
                <w:szCs w:val="18"/>
              </w:rPr>
              <w:t xml:space="preserve"> se comparten evidencias del </w:t>
            </w:r>
            <w:r w:rsidRPr="5E04BD08" w:rsidR="2FA4851A">
              <w:rPr>
                <w:rFonts w:ascii="Arial" w:hAnsi="Arial" w:cs="Arial"/>
                <w:sz w:val="18"/>
                <w:szCs w:val="18"/>
              </w:rPr>
              <w:t>desarrollo,</w:t>
            </w:r>
            <w:r w:rsidRPr="5E04BD08" w:rsidR="7E6BF17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5E04BD08" w:rsidR="19D38CB9">
              <w:rPr>
                <w:rFonts w:ascii="Arial" w:hAnsi="Arial" w:cs="Arial"/>
                <w:sz w:val="18"/>
                <w:szCs w:val="18"/>
              </w:rPr>
              <w:t>así</w:t>
            </w:r>
            <w:r w:rsidRPr="5E04BD08" w:rsidR="7E6BF177">
              <w:rPr>
                <w:rFonts w:ascii="Arial" w:hAnsi="Arial" w:cs="Arial"/>
                <w:sz w:val="18"/>
                <w:szCs w:val="18"/>
              </w:rPr>
              <w:t xml:space="preserve"> como de las pruebas realizadas.</w:t>
            </w:r>
          </w:p>
          <w:p w:rsidR="5E04BD08" w:rsidP="5E04BD08" w:rsidRDefault="5E04BD08" w14:paraId="28FD4764" w14:textId="34EAF55B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267EDE4A" w:rsidP="5E04BD08" w:rsidRDefault="267EDE4A" w14:paraId="35C12540" w14:textId="783C4A4A">
            <w:pPr>
              <w:pStyle w:val="Encabezado"/>
              <w:spacing w:after="0"/>
            </w:pPr>
            <w:r w:rsidRPr="5E04BD08" w:rsidR="267EDE4A">
              <w:rPr>
                <w:rFonts w:ascii="Arial" w:hAnsi="Arial" w:cs="Arial"/>
                <w:sz w:val="18"/>
                <w:szCs w:val="18"/>
              </w:rPr>
              <w:t xml:space="preserve">Arquitectura de la </w:t>
            </w:r>
            <w:r w:rsidRPr="5E04BD08" w:rsidR="23105330">
              <w:rPr>
                <w:rFonts w:ascii="Arial" w:hAnsi="Arial" w:cs="Arial"/>
                <w:sz w:val="18"/>
                <w:szCs w:val="18"/>
              </w:rPr>
              <w:t>solución</w:t>
            </w:r>
            <w:r w:rsidRPr="5E04BD08" w:rsidR="267EDE4A">
              <w:rPr>
                <w:rFonts w:ascii="Arial" w:hAnsi="Arial" w:cs="Arial"/>
                <w:sz w:val="18"/>
                <w:szCs w:val="18"/>
              </w:rPr>
              <w:t>:</w:t>
            </w:r>
          </w:p>
          <w:p w:rsidR="293DD8CE" w:rsidP="5E04BD08" w:rsidRDefault="293DD8CE" w14:paraId="1D245E06" w14:textId="57187C56">
            <w:pPr>
              <w:pStyle w:val="Encabezado"/>
              <w:spacing w:after="0"/>
            </w:pPr>
            <w:r w:rsidR="293DD8CE">
              <w:drawing>
                <wp:inline wp14:editId="0FCE4AED" wp14:anchorId="0E32DB94">
                  <wp:extent cx="6238875" cy="3467100"/>
                  <wp:effectExtent l="0" t="0" r="0" b="0"/>
                  <wp:docPr id="12950655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95065514" name="Picture 1295065514"/>
                          <pic:cNvPicPr/>
                        </pic:nvPicPr>
                        <pic:blipFill>
                          <a:blip xmlns:r="http://schemas.openxmlformats.org/officeDocument/2006/relationships" r:embed="rId19898489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E04BD08" w:rsidP="5E04BD08" w:rsidRDefault="5E04BD08" w14:paraId="389C190D" w14:textId="0DE918DC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5B295187" w:rsidP="5E04BD08" w:rsidRDefault="5B295187" w14:paraId="2C2C39B9" w14:textId="23107931">
            <w:pPr>
              <w:pStyle w:val="Encabezado"/>
              <w:spacing w:after="0"/>
            </w:pPr>
            <w:r w:rsidRPr="5E04BD08" w:rsidR="5B295187">
              <w:rPr>
                <w:rFonts w:ascii="Arial" w:hAnsi="Arial" w:cs="Arial"/>
                <w:sz w:val="18"/>
                <w:szCs w:val="18"/>
              </w:rPr>
              <w:t>Implementación de los diferentes desarrollos:</w:t>
            </w:r>
          </w:p>
          <w:p w:rsidR="5E04BD08" w:rsidP="5E04BD08" w:rsidRDefault="5E04BD08" w14:paraId="1298CC5F" w14:textId="25595F96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5B295187" w:rsidP="5E04BD08" w:rsidRDefault="5B295187" w14:paraId="26F07C68" w14:textId="7DDE5D76">
            <w:pPr>
              <w:pStyle w:val="Encabezado"/>
              <w:spacing w:after="0"/>
            </w:pPr>
            <w:r w:rsidRPr="5E04BD08" w:rsidR="5B295187">
              <w:rPr>
                <w:rFonts w:ascii="Arial" w:hAnsi="Arial" w:cs="Arial"/>
                <w:sz w:val="18"/>
                <w:szCs w:val="18"/>
              </w:rPr>
              <w:t>Creación</w:t>
            </w:r>
            <w:r w:rsidRPr="5E04BD08" w:rsidR="5B295187">
              <w:rPr>
                <w:rFonts w:ascii="Arial" w:hAnsi="Arial" w:cs="Arial"/>
                <w:sz w:val="18"/>
                <w:szCs w:val="18"/>
              </w:rPr>
              <w:t xml:space="preserve"> de tabla catalogo:</w:t>
            </w:r>
          </w:p>
          <w:p w:rsidR="5B295187" w:rsidP="5E04BD08" w:rsidRDefault="5B295187" w14:paraId="1D7730C0" w14:textId="29D0DEC5">
            <w:pPr>
              <w:pStyle w:val="Encabezado"/>
              <w:spacing w:after="0"/>
            </w:pPr>
            <w:r w:rsidR="5B295187">
              <w:drawing>
                <wp:inline wp14:editId="3BD2D4AB" wp14:anchorId="696D187E">
                  <wp:extent cx="6238875" cy="2200275"/>
                  <wp:effectExtent l="0" t="0" r="0" b="0"/>
                  <wp:docPr id="6177146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7714682" name="Picture 617714682"/>
                          <pic:cNvPicPr/>
                        </pic:nvPicPr>
                        <pic:blipFill>
                          <a:blip xmlns:r="http://schemas.openxmlformats.org/officeDocument/2006/relationships" r:embed="rId7727303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B295187" w:rsidP="5E04BD08" w:rsidRDefault="5B295187" w14:paraId="2E5AC0B3" w14:textId="48FD4B5A">
            <w:pPr>
              <w:pStyle w:val="Encabezado"/>
              <w:spacing w:after="0"/>
            </w:pPr>
            <w:r w:rsidRPr="5E04BD08" w:rsidR="5B295187">
              <w:rPr>
                <w:rFonts w:ascii="Arial" w:hAnsi="Arial" w:cs="Arial"/>
                <w:sz w:val="18"/>
                <w:szCs w:val="18"/>
              </w:rPr>
              <w:t xml:space="preserve">Creación de tabla </w:t>
            </w:r>
            <w:r w:rsidRPr="5E04BD08" w:rsidR="5B295187">
              <w:rPr>
                <w:rFonts w:ascii="Arial" w:hAnsi="Arial" w:cs="Arial"/>
                <w:sz w:val="18"/>
                <w:szCs w:val="18"/>
              </w:rPr>
              <w:t>stage</w:t>
            </w:r>
            <w:r w:rsidRPr="5E04BD08" w:rsidR="5B295187">
              <w:rPr>
                <w:rFonts w:ascii="Arial" w:hAnsi="Arial" w:cs="Arial"/>
                <w:sz w:val="18"/>
                <w:szCs w:val="18"/>
              </w:rPr>
              <w:t>:</w:t>
            </w:r>
            <w:r w:rsidR="5B295187">
              <w:drawing>
                <wp:inline wp14:editId="0238790F" wp14:anchorId="01BCE8FC">
                  <wp:extent cx="6238875" cy="1552575"/>
                  <wp:effectExtent l="0" t="0" r="0" b="0"/>
                  <wp:docPr id="14532188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53218852" name="Picture 1453218852"/>
                          <pic:cNvPicPr/>
                        </pic:nvPicPr>
                        <pic:blipFill>
                          <a:blip xmlns:r="http://schemas.openxmlformats.org/officeDocument/2006/relationships" r:embed="rId8905305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B295187" w:rsidP="5E04BD08" w:rsidRDefault="5B295187" w14:paraId="01E1FA99" w14:textId="4414BDD4">
            <w:pPr>
              <w:pStyle w:val="Encabezado"/>
              <w:spacing w:after="0"/>
            </w:pPr>
            <w:r w:rsidRPr="5E04BD08" w:rsidR="5B295187">
              <w:rPr>
                <w:rFonts w:ascii="Arial" w:hAnsi="Arial" w:cs="Arial"/>
                <w:sz w:val="18"/>
                <w:szCs w:val="18"/>
              </w:rPr>
              <w:t xml:space="preserve">Creación de </w:t>
            </w:r>
            <w:r w:rsidRPr="5E04BD08" w:rsidR="5B295187">
              <w:rPr>
                <w:rFonts w:ascii="Arial" w:hAnsi="Arial" w:cs="Arial"/>
                <w:sz w:val="18"/>
                <w:szCs w:val="18"/>
              </w:rPr>
              <w:t>sp</w:t>
            </w:r>
            <w:r w:rsidRPr="5E04BD08" w:rsidR="5B295187">
              <w:rPr>
                <w:rFonts w:ascii="Arial" w:hAnsi="Arial" w:cs="Arial"/>
                <w:sz w:val="18"/>
                <w:szCs w:val="18"/>
              </w:rPr>
              <w:t xml:space="preserve"> para </w:t>
            </w:r>
            <w:r w:rsidRPr="5E04BD08" w:rsidR="5B295187">
              <w:rPr>
                <w:rFonts w:ascii="Arial" w:hAnsi="Arial" w:cs="Arial"/>
                <w:sz w:val="18"/>
                <w:szCs w:val="18"/>
              </w:rPr>
              <w:t>métricas</w:t>
            </w:r>
            <w:r w:rsidRPr="5E04BD08" w:rsidR="5B295187">
              <w:rPr>
                <w:rFonts w:ascii="Arial" w:hAnsi="Arial" w:cs="Arial"/>
                <w:sz w:val="18"/>
                <w:szCs w:val="18"/>
              </w:rPr>
              <w:t xml:space="preserve"> en tablas de la base de datos </w:t>
            </w:r>
            <w:r w:rsidRPr="5E04BD08" w:rsidR="5B295187">
              <w:rPr>
                <w:rFonts w:ascii="Arial" w:hAnsi="Arial" w:cs="Arial"/>
                <w:sz w:val="18"/>
                <w:szCs w:val="18"/>
              </w:rPr>
              <w:t>cmc</w:t>
            </w:r>
            <w:r w:rsidRPr="5E04BD08" w:rsidR="5B295187">
              <w:rPr>
                <w:rFonts w:ascii="Arial" w:hAnsi="Arial" w:cs="Arial"/>
                <w:sz w:val="18"/>
                <w:szCs w:val="18"/>
              </w:rPr>
              <w:t>:</w:t>
            </w:r>
          </w:p>
          <w:p w:rsidR="5B295187" w:rsidP="5E04BD08" w:rsidRDefault="5B295187" w14:paraId="106AF5F0" w14:textId="31963871">
            <w:pPr>
              <w:pStyle w:val="Encabezado"/>
              <w:spacing w:after="0"/>
            </w:pPr>
            <w:r w:rsidR="5B295187">
              <w:drawing>
                <wp:inline wp14:editId="5748FE7F" wp14:anchorId="3F2A042F">
                  <wp:extent cx="6238875" cy="1581150"/>
                  <wp:effectExtent l="0" t="0" r="0" b="0"/>
                  <wp:docPr id="9055591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05559195" name="Picture 905559195"/>
                          <pic:cNvPicPr/>
                        </pic:nvPicPr>
                        <pic:blipFill>
                          <a:blip xmlns:r="http://schemas.openxmlformats.org/officeDocument/2006/relationships" r:embed="rId17638289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B295187" w:rsidP="5E04BD08" w:rsidRDefault="5B295187" w14:paraId="7996BA0C" w14:textId="4EFB74DB">
            <w:pPr>
              <w:pStyle w:val="Encabezado"/>
              <w:spacing w:after="0"/>
            </w:pPr>
            <w:r w:rsidR="5B295187">
              <w:rPr/>
              <w:t xml:space="preserve">Creación de </w:t>
            </w:r>
            <w:r w:rsidR="5B295187">
              <w:rPr/>
              <w:t>sp</w:t>
            </w:r>
            <w:r w:rsidR="5B295187">
              <w:rPr/>
              <w:t xml:space="preserve"> para </w:t>
            </w:r>
            <w:r w:rsidR="5B295187">
              <w:rPr/>
              <w:t>métricas</w:t>
            </w:r>
            <w:r w:rsidR="5B295187">
              <w:rPr/>
              <w:t xml:space="preserve"> en tablas de la base de datos </w:t>
            </w:r>
            <w:r w:rsidR="5B295187">
              <w:rPr/>
              <w:t>cmchist</w:t>
            </w:r>
            <w:r w:rsidR="5B295187">
              <w:rPr/>
              <w:t>:</w:t>
            </w:r>
          </w:p>
          <w:p w:rsidR="40878DB1" w:rsidP="5E04BD08" w:rsidRDefault="40878DB1" w14:paraId="72F60373" w14:textId="73FF2076">
            <w:pPr>
              <w:pStyle w:val="Encabezado"/>
              <w:spacing w:after="0"/>
            </w:pPr>
            <w:r w:rsidR="40878DB1">
              <w:drawing>
                <wp:inline wp14:editId="2C346088" wp14:anchorId="5F2277AB">
                  <wp:extent cx="6238875" cy="1000125"/>
                  <wp:effectExtent l="0" t="0" r="0" b="0"/>
                  <wp:docPr id="5183121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18312143" name="Picture 518312143"/>
                          <pic:cNvPicPr/>
                        </pic:nvPicPr>
                        <pic:blipFill>
                          <a:blip xmlns:r="http://schemas.openxmlformats.org/officeDocument/2006/relationships" r:embed="rId18489096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878DB1" w:rsidP="5E04BD08" w:rsidRDefault="40878DB1" w14:paraId="1518C761" w14:textId="20DB7AAF">
            <w:pPr>
              <w:pStyle w:val="Encabezado"/>
              <w:spacing w:after="0"/>
            </w:pPr>
            <w:r w:rsidR="40878DB1">
              <w:rPr/>
              <w:t>Insert</w:t>
            </w:r>
            <w:r w:rsidR="40878DB1">
              <w:rPr/>
              <w:t xml:space="preserve"> del mapeo de las </w:t>
            </w:r>
            <w:r w:rsidR="40878DB1">
              <w:rPr/>
              <w:t>métricas</w:t>
            </w:r>
            <w:r w:rsidR="40878DB1">
              <w:rPr/>
              <w:t xml:space="preserve"> en las diferentes hojas del libro de </w:t>
            </w:r>
            <w:r w:rsidR="40878DB1">
              <w:rPr/>
              <w:t>excel</w:t>
            </w:r>
            <w:r w:rsidR="40878DB1">
              <w:rPr/>
              <w:t xml:space="preserve">, plantilla compartida por </w:t>
            </w:r>
            <w:r w:rsidR="40878DB1">
              <w:rPr/>
              <w:t>applepay</w:t>
            </w:r>
            <w:r w:rsidR="40878DB1">
              <w:rPr/>
              <w:t>.</w:t>
            </w:r>
          </w:p>
          <w:p w:rsidR="5E04BD08" w:rsidP="5E04BD08" w:rsidRDefault="5E04BD08" w14:paraId="0834F7BE" w14:textId="091FC70D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40878DB1" w:rsidP="5E04BD08" w:rsidRDefault="40878DB1" w14:paraId="5E3D2ED3" w14:textId="5DC6C505">
            <w:pPr>
              <w:pStyle w:val="Encabezado"/>
              <w:spacing w:after="0"/>
            </w:pPr>
            <w:r w:rsidR="40878DB1">
              <w:drawing>
                <wp:inline wp14:editId="4922D40F" wp14:anchorId="6542906E">
                  <wp:extent cx="6238875" cy="1028700"/>
                  <wp:effectExtent l="0" t="0" r="0" b="0"/>
                  <wp:docPr id="17318209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31820919" name="Picture 1731820919"/>
                          <pic:cNvPicPr/>
                        </pic:nvPicPr>
                        <pic:blipFill>
                          <a:blip xmlns:r="http://schemas.openxmlformats.org/officeDocument/2006/relationships" r:embed="rId6379720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1F81A23" w:rsidP="5E04BD08" w:rsidRDefault="61F81A23" w14:paraId="42255048" w14:textId="015242E8">
            <w:pPr>
              <w:pStyle w:val="Encabezado"/>
              <w:spacing w:after="0"/>
            </w:pPr>
            <w:r w:rsidRPr="5E04BD08" w:rsidR="61F81A23">
              <w:rPr>
                <w:rFonts w:ascii="Arial" w:hAnsi="Arial" w:cs="Arial"/>
                <w:sz w:val="18"/>
                <w:szCs w:val="18"/>
              </w:rPr>
              <w:t xml:space="preserve">Por </w:t>
            </w:r>
            <w:r w:rsidRPr="5E04BD08" w:rsidR="647BAD78">
              <w:rPr>
                <w:rFonts w:ascii="Arial" w:hAnsi="Arial" w:cs="Arial"/>
                <w:sz w:val="18"/>
                <w:szCs w:val="18"/>
              </w:rPr>
              <w:t>último,</w:t>
            </w:r>
            <w:r w:rsidRPr="5E04BD08" w:rsidR="61F81A23">
              <w:rPr>
                <w:rFonts w:ascii="Arial" w:hAnsi="Arial" w:cs="Arial"/>
                <w:sz w:val="18"/>
                <w:szCs w:val="18"/>
              </w:rPr>
              <w:t xml:space="preserve"> presento el orquestador, es el encargado de realizar todas las llamadas, ejecutar y depositar los archivos.</w:t>
            </w:r>
          </w:p>
          <w:p w:rsidR="5E04BD08" w:rsidP="5E04BD08" w:rsidRDefault="5E04BD08" w14:paraId="63B91BD1" w14:textId="7AB6A05C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413B5066" w:rsidP="5E04BD08" w:rsidRDefault="413B5066" w14:paraId="26333334" w14:textId="0BE90522">
            <w:pPr>
              <w:pStyle w:val="Encabezado"/>
              <w:spacing w:after="0"/>
            </w:pPr>
            <w:r w:rsidR="7D8887C2">
              <w:drawing>
                <wp:inline wp14:editId="4132C524" wp14:anchorId="3697FED5">
                  <wp:extent cx="6238875" cy="2971800"/>
                  <wp:effectExtent l="0" t="0" r="0" b="0"/>
                  <wp:docPr id="19806168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80616849" name="Picture 1980616849"/>
                          <pic:cNvPicPr/>
                        </pic:nvPicPr>
                        <pic:blipFill>
                          <a:blip xmlns:r="http://schemas.openxmlformats.org/officeDocument/2006/relationships" r:embed="rId7792108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7D8887C2">
              <w:drawing>
                <wp:inline wp14:editId="5DC9F400" wp14:anchorId="7642F268">
                  <wp:extent cx="6238875" cy="1695450"/>
                  <wp:effectExtent l="0" t="0" r="0" b="0"/>
                  <wp:docPr id="17291592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9159223" name="Picture 1729159223"/>
                          <pic:cNvPicPr/>
                        </pic:nvPicPr>
                        <pic:blipFill>
                          <a:blip xmlns:r="http://schemas.openxmlformats.org/officeDocument/2006/relationships" r:embed="rId1878353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E04BD08" w:rsidP="5E04BD08" w:rsidRDefault="5E04BD08" w14:paraId="54158A01" w14:textId="313155A4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66385700" w:rsidP="5E04BD08" w:rsidRDefault="66385700" w14:paraId="7526EA68" w14:textId="28E93B9C">
            <w:pPr>
              <w:pStyle w:val="Encabezado"/>
              <w:spacing w:after="0"/>
            </w:pPr>
            <w:r w:rsidRPr="5E04BD08" w:rsidR="66385700">
              <w:rPr>
                <w:rFonts w:ascii="Arial" w:hAnsi="Arial" w:cs="Arial"/>
                <w:sz w:val="18"/>
                <w:szCs w:val="18"/>
              </w:rPr>
              <w:t>Ahora veremos las partes de las ejecuciones:</w:t>
            </w:r>
          </w:p>
          <w:p w:rsidR="5E04BD08" w:rsidP="5E04BD08" w:rsidRDefault="5E04BD08" w14:paraId="6F75285E" w14:textId="487A2C02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53C52A4B" w:rsidP="5E04BD08" w:rsidRDefault="53C52A4B" w14:paraId="0DF58C75" w14:textId="7CAD03D7">
            <w:pPr>
              <w:pStyle w:val="Encabezado"/>
              <w:spacing w:after="0"/>
            </w:pPr>
            <w:r w:rsidRPr="4C332EA0" w:rsidR="53C52A4B">
              <w:rPr>
                <w:rFonts w:ascii="Arial" w:hAnsi="Arial" w:cs="Arial"/>
                <w:sz w:val="18"/>
                <w:szCs w:val="18"/>
              </w:rPr>
              <w:t>Primeros veamos el antes de las tablas:</w:t>
            </w:r>
          </w:p>
          <w:p w:rsidR="5E04BD08" w:rsidP="4C332EA0" w:rsidRDefault="5E04BD08" w14:paraId="614C46FD" w14:textId="29FF16FA">
            <w:pPr>
              <w:pStyle w:val="Encabezado"/>
              <w:spacing w:after="0"/>
              <w:rPr>
                <w:rFonts w:ascii="Arial" w:hAnsi="Arial" w:cs="Arial"/>
                <w:sz w:val="18"/>
                <w:szCs w:val="18"/>
              </w:rPr>
            </w:pPr>
          </w:p>
          <w:p w:rsidR="5E04BD08" w:rsidP="5E04BD08" w:rsidRDefault="5E04BD08" w14:paraId="011652AA" w14:textId="3455D709">
            <w:pPr>
              <w:pStyle w:val="Encabezado"/>
              <w:spacing w:after="0"/>
            </w:pPr>
            <w:r w:rsidRPr="4C332EA0" w:rsidR="7B3F1FC1">
              <w:rPr>
                <w:rFonts w:ascii="Arial" w:hAnsi="Arial" w:cs="Arial"/>
                <w:sz w:val="18"/>
                <w:szCs w:val="18"/>
              </w:rPr>
              <w:t xml:space="preserve">A </w:t>
            </w:r>
            <w:r w:rsidRPr="4C332EA0" w:rsidR="7B3F1FC1">
              <w:rPr>
                <w:rFonts w:ascii="Arial" w:hAnsi="Arial" w:cs="Arial"/>
                <w:sz w:val="18"/>
                <w:szCs w:val="18"/>
              </w:rPr>
              <w:t>continuacion</w:t>
            </w:r>
            <w:r w:rsidRPr="4C332EA0" w:rsidR="7B3F1FC1">
              <w:rPr>
                <w:rFonts w:ascii="Arial" w:hAnsi="Arial" w:cs="Arial"/>
                <w:sz w:val="18"/>
                <w:szCs w:val="18"/>
              </w:rPr>
              <w:t xml:space="preserve"> esta la tabla mapeo, que sirve para relacionar la </w:t>
            </w:r>
            <w:r w:rsidRPr="4C332EA0" w:rsidR="7B3F1FC1">
              <w:rPr>
                <w:rFonts w:ascii="Arial" w:hAnsi="Arial" w:cs="Arial"/>
                <w:sz w:val="18"/>
                <w:szCs w:val="18"/>
              </w:rPr>
              <w:t>metrica</w:t>
            </w:r>
            <w:r w:rsidRPr="4C332EA0" w:rsidR="7B3F1FC1">
              <w:rPr>
                <w:rFonts w:ascii="Arial" w:hAnsi="Arial" w:cs="Arial"/>
                <w:sz w:val="18"/>
                <w:szCs w:val="18"/>
              </w:rPr>
              <w:t xml:space="preserve"> con su ubicacion dentro del excel</w:t>
            </w:r>
          </w:p>
          <w:p w:rsidR="53C52A4B" w:rsidP="5E04BD08" w:rsidRDefault="53C52A4B" w14:paraId="17A024CC" w14:textId="277B0C30">
            <w:pPr>
              <w:pStyle w:val="Encabezado"/>
              <w:spacing w:after="0"/>
            </w:pPr>
            <w:r w:rsidR="53C52A4B">
              <w:drawing>
                <wp:inline wp14:editId="014A0ED4" wp14:anchorId="234FD1EF">
                  <wp:extent cx="6238875" cy="3381375"/>
                  <wp:effectExtent l="0" t="0" r="0" b="0"/>
                  <wp:docPr id="19492242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49224255" name="Picture 1949224255"/>
                          <pic:cNvPicPr/>
                        </pic:nvPicPr>
                        <pic:blipFill>
                          <a:blip xmlns:r="http://schemas.openxmlformats.org/officeDocument/2006/relationships" r:embed="rId1486209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3C52A4B" w:rsidP="5E04BD08" w:rsidRDefault="53C52A4B" w14:paraId="74D1B111" w14:textId="0F66DBB6">
            <w:pPr>
              <w:pStyle w:val="Encabezado"/>
              <w:spacing w:after="0"/>
            </w:pPr>
            <w:r w:rsidR="53C52A4B">
              <w:drawing>
                <wp:inline wp14:editId="37696845" wp14:anchorId="58AB2AE9">
                  <wp:extent cx="6238875" cy="3305175"/>
                  <wp:effectExtent l="0" t="0" r="0" b="0"/>
                  <wp:docPr id="11804392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80439218" name="Picture 1180439218"/>
                          <pic:cNvPicPr/>
                        </pic:nvPicPr>
                        <pic:blipFill>
                          <a:blip xmlns:r="http://schemas.openxmlformats.org/officeDocument/2006/relationships" r:embed="rId3578972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3C52A4B">
              <w:rPr/>
              <w:t>Ahora veamos el antes de la carpeta sftp:</w:t>
            </w:r>
          </w:p>
          <w:p w:rsidR="53C52A4B" w:rsidP="5E04BD08" w:rsidRDefault="53C52A4B" w14:paraId="0C8C4C27" w14:textId="12A4EC29">
            <w:pPr>
              <w:pStyle w:val="Encabezado"/>
              <w:spacing w:after="0"/>
            </w:pPr>
            <w:r w:rsidR="53C52A4B">
              <w:drawing>
                <wp:inline wp14:editId="6B1177D4" wp14:anchorId="30A0D55D">
                  <wp:extent cx="6238875" cy="2590800"/>
                  <wp:effectExtent l="0" t="0" r="0" b="0"/>
                  <wp:docPr id="4677462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67746258" name="Picture 467746258"/>
                          <pic:cNvPicPr/>
                        </pic:nvPicPr>
                        <pic:blipFill>
                          <a:blip xmlns:r="http://schemas.openxmlformats.org/officeDocument/2006/relationships" r:embed="rId37866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430E2DF" w:rsidP="5E04BD08" w:rsidRDefault="4430E2DF" w14:paraId="5F09FED9" w14:textId="055F76F0">
            <w:pPr>
              <w:pStyle w:val="Encabezado"/>
              <w:spacing w:after="0"/>
            </w:pPr>
            <w:r w:rsidR="4430E2DF">
              <w:rPr/>
              <w:t xml:space="preserve">Luego de la </w:t>
            </w:r>
            <w:r w:rsidR="4430E2DF">
              <w:rPr/>
              <w:t>ejecución</w:t>
            </w:r>
            <w:r w:rsidR="4430E2DF">
              <w:rPr/>
              <w:t>:</w:t>
            </w:r>
          </w:p>
          <w:p w:rsidR="225E6512" w:rsidP="4C332EA0" w:rsidRDefault="225E6512" w14:paraId="0AFF521B" w14:textId="70078428">
            <w:pPr>
              <w:pStyle w:val="Encabezado"/>
              <w:spacing w:after="0"/>
            </w:pPr>
            <w:r w:rsidR="225E6512">
              <w:drawing>
                <wp:inline wp14:editId="3D53E23D" wp14:anchorId="0C17CA36">
                  <wp:extent cx="6238875" cy="3562350"/>
                  <wp:effectExtent l="0" t="0" r="0" b="0"/>
                  <wp:docPr id="12332418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33241889" name="Picture 1233241889"/>
                          <pic:cNvPicPr/>
                        </pic:nvPicPr>
                        <pic:blipFill>
                          <a:blip xmlns:r="http://schemas.openxmlformats.org/officeDocument/2006/relationships" r:embed="rId17570873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430E2DF" w:rsidP="5E04BD08" w:rsidRDefault="4430E2DF" w14:paraId="6B0BDC0C" w14:textId="0F1A4055">
            <w:pPr>
              <w:pStyle w:val="Encabezado"/>
              <w:spacing w:after="0"/>
            </w:pPr>
          </w:p>
          <w:p w:rsidR="4430E2DF" w:rsidP="5E04BD08" w:rsidRDefault="4430E2DF" w14:paraId="4FC0F5F9" w14:textId="55BDD62E">
            <w:pPr>
              <w:pStyle w:val="Encabezado"/>
              <w:spacing w:after="0"/>
            </w:pPr>
            <w:r w:rsidR="4A1221AB">
              <w:drawing>
                <wp:inline wp14:editId="3985DD11" wp14:anchorId="59F695F9">
                  <wp:extent cx="6238875" cy="3495675"/>
                  <wp:effectExtent l="0" t="0" r="0" b="0"/>
                  <wp:docPr id="3573493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57349382" name="Picture 357349382"/>
                          <pic:cNvPicPr/>
                        </pic:nvPicPr>
                        <pic:blipFill>
                          <a:blip xmlns:r="http://schemas.openxmlformats.org/officeDocument/2006/relationships" r:embed="rId1423330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A108EEB" w:rsidP="5E04BD08" w:rsidRDefault="5A108EEB" w14:paraId="1839F490" w14:textId="556C19B4">
            <w:pPr>
              <w:pStyle w:val="Encabezado"/>
              <w:spacing w:after="0"/>
            </w:pPr>
            <w:r w:rsidR="40CE9FCF">
              <w:drawing>
                <wp:inline wp14:editId="4ED9B2B8" wp14:anchorId="65CD8E1F">
                  <wp:extent cx="6238875" cy="3190875"/>
                  <wp:effectExtent l="0" t="0" r="0" b="0"/>
                  <wp:docPr id="45820353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58203538" name="Picture 458203538"/>
                          <pic:cNvPicPr/>
                        </pic:nvPicPr>
                        <pic:blipFill>
                          <a:blip xmlns:r="http://schemas.openxmlformats.org/officeDocument/2006/relationships" r:embed="rId8499436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D1475C8" w:rsidP="5E04BD08" w:rsidRDefault="5D1475C8" w14:paraId="7B466DB5" w14:textId="6078367E">
            <w:pPr>
              <w:pStyle w:val="Encabezado"/>
              <w:spacing w:after="0"/>
            </w:pPr>
            <w:r w:rsidR="5D1475C8">
              <w:rPr/>
              <w:t xml:space="preserve">Con esto confirmamos la ejecución exitosa del proceso, a </w:t>
            </w:r>
            <w:r w:rsidR="7284A519">
              <w:rPr/>
              <w:t>continuación,</w:t>
            </w:r>
            <w:r w:rsidR="5D1475C8">
              <w:rPr/>
              <w:t xml:space="preserve"> veremos el </w:t>
            </w:r>
            <w:r w:rsidR="58892001">
              <w:rPr/>
              <w:t xml:space="preserve">archivo </w:t>
            </w:r>
            <w:r w:rsidR="5D1475C8">
              <w:rPr/>
              <w:t>excel</w:t>
            </w:r>
            <w:r w:rsidR="5D1475C8">
              <w:rPr/>
              <w:t xml:space="preserve"> generado.</w:t>
            </w:r>
          </w:p>
          <w:p w:rsidR="7B99B0F4" w:rsidP="5E04BD08" w:rsidRDefault="7B99B0F4" w14:paraId="2C9A66CD" w14:textId="18133628">
            <w:pPr>
              <w:pStyle w:val="Encabezado"/>
              <w:spacing w:after="0"/>
            </w:pPr>
            <w:r w:rsidR="7B99B0F4">
              <w:drawing>
                <wp:inline wp14:editId="32398173" wp14:anchorId="447CA413">
                  <wp:extent cx="6238875" cy="4238625"/>
                  <wp:effectExtent l="0" t="0" r="0" b="0"/>
                  <wp:docPr id="3320336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32033612" name="Picture 332033612"/>
                          <pic:cNvPicPr/>
                        </pic:nvPicPr>
                        <pic:blipFill>
                          <a:blip xmlns:r="http://schemas.openxmlformats.org/officeDocument/2006/relationships" r:embed="rId15815168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423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E04BD08" w:rsidP="5E04BD08" w:rsidRDefault="5E04BD08" w14:paraId="21DF470F" w14:textId="57F40E32">
            <w:pPr>
              <w:pStyle w:val="Encabezado"/>
              <w:spacing w:after="0"/>
            </w:pPr>
          </w:p>
          <w:p w:rsidR="7B99B0F4" w:rsidP="5E04BD08" w:rsidRDefault="7B99B0F4" w14:paraId="18A1EE46" w14:textId="0D7B38D2">
            <w:pPr>
              <w:pStyle w:val="Encabezado"/>
              <w:spacing w:after="0"/>
            </w:pPr>
            <w:r w:rsidR="7B99B0F4">
              <w:drawing>
                <wp:inline wp14:editId="1F848245" wp14:anchorId="70A9E69C">
                  <wp:extent cx="6238875" cy="2609850"/>
                  <wp:effectExtent l="0" t="0" r="0" b="0"/>
                  <wp:docPr id="19305394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30539463" name="Picture 1930539463"/>
                          <pic:cNvPicPr/>
                        </pic:nvPicPr>
                        <pic:blipFill>
                          <a:blip xmlns:r="http://schemas.openxmlformats.org/officeDocument/2006/relationships" r:embed="rId9187661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99B0F4" w:rsidP="5E04BD08" w:rsidRDefault="7B99B0F4" w14:paraId="7E5A1F39" w14:textId="207A3A6E">
            <w:pPr>
              <w:pStyle w:val="Encabezado"/>
              <w:spacing w:after="0"/>
            </w:pPr>
            <w:r w:rsidR="7B99B0F4">
              <w:drawing>
                <wp:inline wp14:editId="14B12CAE" wp14:anchorId="7B227027">
                  <wp:extent cx="6238875" cy="6038850"/>
                  <wp:effectExtent l="0" t="0" r="0" b="0"/>
                  <wp:docPr id="2723537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72353762" name="Picture 272353762"/>
                          <pic:cNvPicPr/>
                        </pic:nvPicPr>
                        <pic:blipFill>
                          <a:blip xmlns:r="http://schemas.openxmlformats.org/officeDocument/2006/relationships" r:embed="rId2512915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603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99B0F4" w:rsidP="5E04BD08" w:rsidRDefault="7B99B0F4" w14:paraId="4027E58C" w14:textId="17BEC838">
            <w:pPr>
              <w:pStyle w:val="Encabezado"/>
              <w:spacing w:after="0"/>
            </w:pPr>
            <w:r w:rsidR="7B99B0F4">
              <w:drawing>
                <wp:inline wp14:editId="4FD5EF9C" wp14:anchorId="2E4ACF54">
                  <wp:extent cx="6238875" cy="5095875"/>
                  <wp:effectExtent l="0" t="0" r="0" b="0"/>
                  <wp:docPr id="14068350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06835033" name="Picture 1406835033"/>
                          <pic:cNvPicPr/>
                        </pic:nvPicPr>
                        <pic:blipFill>
                          <a:blip xmlns:r="http://schemas.openxmlformats.org/officeDocument/2006/relationships" r:embed="rId9081593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509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99B0F4" w:rsidP="5E04BD08" w:rsidRDefault="7B99B0F4" w14:paraId="5EFDD406" w14:textId="3347D630">
            <w:pPr>
              <w:pStyle w:val="Encabezado"/>
              <w:spacing w:after="0"/>
            </w:pPr>
            <w:r w:rsidR="7B99B0F4">
              <w:drawing>
                <wp:inline wp14:editId="06509253" wp14:anchorId="65E3A120">
                  <wp:extent cx="6238875" cy="4638675"/>
                  <wp:effectExtent l="0" t="0" r="0" b="0"/>
                  <wp:docPr id="11171631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17163112" name="Picture 1117163112"/>
                          <pic:cNvPicPr/>
                        </pic:nvPicPr>
                        <pic:blipFill>
                          <a:blip xmlns:r="http://schemas.openxmlformats.org/officeDocument/2006/relationships" r:embed="rId18582105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463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99B0F4" w:rsidP="5E04BD08" w:rsidRDefault="7B99B0F4" w14:paraId="7E704719" w14:textId="0D250E16">
            <w:pPr>
              <w:pStyle w:val="Encabezado"/>
              <w:spacing w:after="0"/>
            </w:pPr>
            <w:r w:rsidR="7B99B0F4">
              <w:drawing>
                <wp:inline wp14:editId="23702A9E" wp14:anchorId="76F3982F">
                  <wp:extent cx="6238875" cy="3943350"/>
                  <wp:effectExtent l="0" t="0" r="0" b="0"/>
                  <wp:docPr id="13715984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71598417" name="Picture 1371598417"/>
                          <pic:cNvPicPr/>
                        </pic:nvPicPr>
                        <pic:blipFill>
                          <a:blip xmlns:r="http://schemas.openxmlformats.org/officeDocument/2006/relationships" r:embed="rId8513473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39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B99B0F4" w:rsidP="5E04BD08" w:rsidRDefault="7B99B0F4" w14:paraId="6D2DA336" w14:textId="74D60D96">
            <w:pPr>
              <w:pStyle w:val="Encabezado"/>
              <w:spacing w:after="0"/>
            </w:pPr>
            <w:r w:rsidR="7B99B0F4">
              <w:drawing>
                <wp:inline wp14:editId="2DC4D9AF" wp14:anchorId="2DC3B31C">
                  <wp:extent cx="6238875" cy="4581525"/>
                  <wp:effectExtent l="0" t="0" r="0" b="0"/>
                  <wp:docPr id="15503302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0330265" name="Picture 1550330265"/>
                          <pic:cNvPicPr/>
                        </pic:nvPicPr>
                        <pic:blipFill>
                          <a:blip xmlns:r="http://schemas.openxmlformats.org/officeDocument/2006/relationships" r:embed="rId14260563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89FCDC8" w:rsidP="4C332EA0" w:rsidRDefault="389FCDC8" w14:paraId="0D5AB0DB" w14:textId="3FB5EF86">
            <w:pPr>
              <w:pStyle w:val="Encabezado"/>
              <w:spacing w:after="0"/>
            </w:pPr>
            <w:r w:rsidR="389FCDC8">
              <w:rPr/>
              <w:t xml:space="preserve">A </w:t>
            </w:r>
            <w:r w:rsidR="28F3439D">
              <w:rPr/>
              <w:t>continuación,</w:t>
            </w:r>
            <w:r w:rsidR="389FCDC8">
              <w:rPr/>
              <w:t xml:space="preserve"> veremos el </w:t>
            </w:r>
            <w:r w:rsidR="389FCDC8">
              <w:rPr/>
              <w:t>trigger</w:t>
            </w:r>
            <w:r w:rsidR="389FCDC8">
              <w:rPr/>
              <w:t xml:space="preserve"> que se encargara de la </w:t>
            </w:r>
            <w:r w:rsidR="45B50AA3">
              <w:rPr/>
              <w:t>ejecución</w:t>
            </w:r>
            <w:r w:rsidR="389FCDC8">
              <w:rPr/>
              <w:t xml:space="preserve"> </w:t>
            </w:r>
            <w:r w:rsidR="0DCA4991">
              <w:rPr/>
              <w:t>automática</w:t>
            </w:r>
            <w:r w:rsidR="389FCDC8">
              <w:rPr/>
              <w:t xml:space="preserve">, de proporcionar la fecha a la cual ejecutar el </w:t>
            </w:r>
            <w:r w:rsidR="389FCDC8">
              <w:rPr/>
              <w:t>trigger</w:t>
            </w:r>
            <w:r w:rsidR="389FCDC8">
              <w:rPr/>
              <w:t xml:space="preserve"> y encargado de </w:t>
            </w:r>
            <w:r w:rsidR="2F5EE4D7">
              <w:rPr/>
              <w:t>rejecutar</w:t>
            </w:r>
            <w:r w:rsidR="389FCDC8">
              <w:rPr/>
              <w:t xml:space="preserve"> cuando falle la primer </w:t>
            </w:r>
            <w:r w:rsidR="07446540">
              <w:rPr/>
              <w:t>ejecución</w:t>
            </w:r>
            <w:r w:rsidR="56EBF93F">
              <w:rPr/>
              <w:t>.</w:t>
            </w:r>
          </w:p>
          <w:p w:rsidR="4C332EA0" w:rsidP="4C332EA0" w:rsidRDefault="4C332EA0" w14:paraId="02171742" w14:textId="32201654">
            <w:pPr>
              <w:pStyle w:val="Encabezado"/>
              <w:spacing w:after="0"/>
            </w:pPr>
          </w:p>
          <w:p w:rsidR="4C332EA0" w:rsidP="4C332EA0" w:rsidRDefault="4C332EA0" w14:paraId="246F1137" w14:textId="4B07A434">
            <w:pPr>
              <w:pStyle w:val="Encabezado"/>
              <w:spacing w:after="0"/>
            </w:pPr>
          </w:p>
          <w:p w:rsidR="2172DCD1" w:rsidP="4C332EA0" w:rsidRDefault="2172DCD1" w14:paraId="1E18C149" w14:textId="5D2D73B3">
            <w:pPr>
              <w:pStyle w:val="Encabezado"/>
              <w:spacing w:after="0"/>
            </w:pPr>
            <w:r w:rsidR="2172DCD1">
              <w:drawing>
                <wp:inline wp14:editId="2FC20D99" wp14:anchorId="2EDDCE51">
                  <wp:extent cx="4914900" cy="6238875"/>
                  <wp:effectExtent l="0" t="0" r="0" b="0"/>
                  <wp:docPr id="11471058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47105842" name="Picture 1147105842"/>
                          <pic:cNvPicPr/>
                        </pic:nvPicPr>
                        <pic:blipFill>
                          <a:blip xmlns:r="http://schemas.openxmlformats.org/officeDocument/2006/relationships" r:embed="rId9925397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623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50D2292">
              <w:drawing>
                <wp:inline wp14:editId="20B25209" wp14:anchorId="76AC21D7">
                  <wp:extent cx="5298619" cy="4562475"/>
                  <wp:effectExtent l="0" t="0" r="0" b="0"/>
                  <wp:docPr id="10775440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7544072" name="Picture 1077544072"/>
                          <pic:cNvPicPr/>
                        </pic:nvPicPr>
                        <pic:blipFill>
                          <a:blip xmlns:r="http://schemas.openxmlformats.org/officeDocument/2006/relationships" r:embed="rId147848344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98619" cy="456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C332EA0" w:rsidP="4C332EA0" w:rsidRDefault="4C332EA0" w14:paraId="6B354EFB" w14:textId="208EE069">
            <w:pPr>
              <w:pStyle w:val="Encabezado"/>
              <w:spacing w:after="0"/>
            </w:pPr>
          </w:p>
          <w:p w:rsidR="198FE336" w:rsidP="4C332EA0" w:rsidRDefault="198FE336" w14:paraId="05518481" w14:textId="3385E31A">
            <w:pPr>
              <w:pStyle w:val="Encabezado"/>
              <w:spacing w:after="0"/>
            </w:pPr>
            <w:r w:rsidR="198FE336">
              <w:rPr/>
              <w:t xml:space="preserve">para ello nos auxiliamos de la tabla bitácora de la </w:t>
            </w:r>
            <w:r w:rsidR="198FE336">
              <w:rPr/>
              <w:t>cmchist</w:t>
            </w:r>
            <w:r w:rsidR="198FE336">
              <w:rPr/>
              <w:t xml:space="preserve"> para guardar el estado de cada </w:t>
            </w:r>
            <w:r w:rsidR="13482854">
              <w:rPr/>
              <w:t>ejecución</w:t>
            </w:r>
            <w:r w:rsidR="198FE336">
              <w:rPr/>
              <w:t>.</w:t>
            </w:r>
            <w:r w:rsidR="74068C5D">
              <w:drawing>
                <wp:inline wp14:editId="0D5E7934" wp14:anchorId="5B810792">
                  <wp:extent cx="6238875" cy="1962150"/>
                  <wp:effectExtent l="0" t="0" r="0" b="0"/>
                  <wp:docPr id="2097489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748934" name="Picture 209748934"/>
                          <pic:cNvPicPr/>
                        </pic:nvPicPr>
                        <pic:blipFill>
                          <a:blip xmlns:r="http://schemas.openxmlformats.org/officeDocument/2006/relationships" r:embed="rId509349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8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A46797" w:rsidR="009051C1" w:rsidP="003401A9" w:rsidRDefault="009051C1" w14:paraId="628F05C3" w14:textId="77777777">
            <w:pPr>
              <w:pStyle w:val="Encabezado"/>
              <w:spacing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</w:tbl>
    <w:p w:rsidRPr="009051C1" w:rsidR="006A6B90" w:rsidP="00A56EBB" w:rsidRDefault="006A6B90" w14:paraId="49CD2496" w14:textId="77777777">
      <w:pPr>
        <w:rPr>
          <w:sz w:val="18"/>
          <w:szCs w:val="18"/>
        </w:rPr>
      </w:pPr>
    </w:p>
    <w:sectPr w:rsidRPr="009051C1" w:rsidR="006A6B90" w:rsidSect="0072638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oddPage"/>
      <w:pgSz w:w="12240" w:h="15840" w:orient="portrait"/>
      <w:pgMar w:top="1440" w:right="1080" w:bottom="1440" w:left="1080" w:header="720" w:footer="520" w:gutter="0"/>
      <w:paperSrc w:first="1" w:other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1654" w:rsidRDefault="00CB1654" w14:paraId="33DE658D" w14:textId="77777777">
      <w:r>
        <w:separator/>
      </w:r>
    </w:p>
  </w:endnote>
  <w:endnote w:type="continuationSeparator" w:id="0">
    <w:p w:rsidR="00CB1654" w:rsidRDefault="00CB1654" w14:paraId="43D8360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A6B90" w:rsidR="00E84B9C" w:rsidP="007159D7" w:rsidRDefault="00E84B9C" w14:paraId="6E85F3EF" w14:textId="77777777">
    <w:pPr>
      <w:pStyle w:val="Piedepgina"/>
      <w:pBdr>
        <w:top w:val="thinThickSmallGap" w:color="5F2726" w:sz="24" w:space="1"/>
      </w:pBdr>
      <w:tabs>
        <w:tab w:val="clear" w:pos="4666"/>
        <w:tab w:val="clear" w:pos="9360"/>
        <w:tab w:val="right" w:pos="9533"/>
      </w:tabs>
      <w:rPr>
        <w:rFonts w:ascii="Arial" w:hAnsi="Arial" w:cs="Arial"/>
      </w:rPr>
    </w:pPr>
    <w:r w:rsidRPr="006A6B90">
      <w:rPr>
        <w:rFonts w:ascii="Arial" w:hAnsi="Arial" w:cs="Arial"/>
      </w:rPr>
      <w:t>REG-DIN-001</w:t>
    </w:r>
    <w:r w:rsidRPr="006A6B90">
      <w:rPr>
        <w:rFonts w:ascii="Arial" w:hAnsi="Arial" w:cs="Arial"/>
      </w:rPr>
      <w:tab/>
    </w:r>
    <w:r w:rsidRPr="006A6B90">
      <w:rPr>
        <w:rStyle w:val="Nmerodepgina"/>
        <w:rFonts w:ascii="Arial" w:hAnsi="Arial" w:cs="Arial"/>
      </w:rPr>
      <w:t xml:space="preserve">Página </w:t>
    </w:r>
    <w:r w:rsidRPr="006A6B90">
      <w:rPr>
        <w:rStyle w:val="Nmerodepgina"/>
        <w:rFonts w:ascii="Arial" w:hAnsi="Arial" w:cs="Arial"/>
      </w:rPr>
      <w:fldChar w:fldCharType="begin"/>
    </w:r>
    <w:r w:rsidRPr="006A6B90">
      <w:rPr>
        <w:rStyle w:val="Nmerodepgina"/>
        <w:rFonts w:ascii="Arial" w:hAnsi="Arial" w:cs="Arial"/>
      </w:rPr>
      <w:instrText xml:space="preserve"> PAGE </w:instrText>
    </w:r>
    <w:r w:rsidRPr="006A6B90">
      <w:rPr>
        <w:rStyle w:val="Nmerodepgina"/>
        <w:rFonts w:ascii="Arial" w:hAnsi="Arial" w:cs="Arial"/>
      </w:rPr>
      <w:fldChar w:fldCharType="separate"/>
    </w:r>
    <w:r w:rsidRPr="006A6B90" w:rsidR="001F2B6C">
      <w:rPr>
        <w:rStyle w:val="Nmerodepgina"/>
        <w:rFonts w:ascii="Arial" w:hAnsi="Arial" w:cs="Arial"/>
        <w:noProof/>
      </w:rPr>
      <w:t>2</w:t>
    </w:r>
    <w:r w:rsidRPr="006A6B90">
      <w:rPr>
        <w:rStyle w:val="Nmerodepgina"/>
        <w:rFonts w:ascii="Arial" w:hAnsi="Arial" w:cs="Arial"/>
      </w:rPr>
      <w:fldChar w:fldCharType="end"/>
    </w:r>
    <w:r w:rsidRPr="006A6B90">
      <w:rPr>
        <w:rStyle w:val="Nmerodepgina"/>
        <w:rFonts w:ascii="Arial" w:hAnsi="Arial" w:cs="Arial"/>
      </w:rPr>
      <w:t xml:space="preserve"> de </w:t>
    </w:r>
    <w:r w:rsidRPr="006A6B90">
      <w:rPr>
        <w:rStyle w:val="Nmerodepgina"/>
        <w:rFonts w:ascii="Arial" w:hAnsi="Arial" w:cs="Arial"/>
      </w:rPr>
      <w:fldChar w:fldCharType="begin"/>
    </w:r>
    <w:r w:rsidRPr="006A6B90">
      <w:rPr>
        <w:rStyle w:val="Nmerodepgina"/>
        <w:rFonts w:ascii="Arial" w:hAnsi="Arial" w:cs="Arial"/>
      </w:rPr>
      <w:instrText xml:space="preserve"> NUMPAGES </w:instrText>
    </w:r>
    <w:r w:rsidRPr="006A6B90">
      <w:rPr>
        <w:rStyle w:val="Nmerodepgina"/>
        <w:rFonts w:ascii="Arial" w:hAnsi="Arial" w:cs="Arial"/>
      </w:rPr>
      <w:fldChar w:fldCharType="separate"/>
    </w:r>
    <w:r w:rsidRPr="006A6B90" w:rsidR="001F2B6C">
      <w:rPr>
        <w:rStyle w:val="Nmerodepgina"/>
        <w:rFonts w:ascii="Arial" w:hAnsi="Arial" w:cs="Arial"/>
        <w:noProof/>
      </w:rPr>
      <w:t>2</w:t>
    </w:r>
    <w:r w:rsidRPr="006A6B90">
      <w:rPr>
        <w:rStyle w:val="Nmerodepgina"/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84B9C" w:rsidRDefault="00E84B9C" w14:paraId="2F74838E" w14:textId="77777777">
    <w:pPr>
      <w:rPr>
        <w:sz w:val="12"/>
      </w:rPr>
    </w:pPr>
  </w:p>
  <w:p w:rsidRPr="007159D7" w:rsidR="00E84B9C" w:rsidP="00FC722A" w:rsidRDefault="00E84B9C" w14:paraId="23E7AF83" w14:textId="77777777">
    <w:pPr>
      <w:pStyle w:val="Piedepgina"/>
      <w:pBdr>
        <w:top w:val="thinThickSmallGap" w:color="5F2726" w:sz="24" w:space="1"/>
      </w:pBdr>
      <w:tabs>
        <w:tab w:val="clear" w:pos="4666"/>
        <w:tab w:val="clear" w:pos="9360"/>
        <w:tab w:val="right" w:pos="9533"/>
      </w:tabs>
    </w:pPr>
    <w:r>
      <w:rPr>
        <w:rFonts w:ascii="Cambria" w:hAnsi="Cambria"/>
      </w:rPr>
      <w:t>REG-DIN-001</w:t>
    </w:r>
    <w:r>
      <w:rPr>
        <w:rFonts w:ascii="Cambria" w:hAnsi="Cambria"/>
      </w:rPr>
      <w:tab/>
    </w:r>
    <w:r w:rsidRPr="00547BE7">
      <w:rPr>
        <w:rStyle w:val="Nmerodepgina"/>
      </w:rPr>
      <w:t xml:space="preserve">Página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PAGE </w:instrText>
    </w:r>
    <w:r w:rsidRPr="00547BE7">
      <w:rPr>
        <w:rStyle w:val="Nmerodepgina"/>
      </w:rPr>
      <w:fldChar w:fldCharType="separate"/>
    </w:r>
    <w:r w:rsidR="009670E6">
      <w:rPr>
        <w:rStyle w:val="Nmerodepgina"/>
        <w:noProof/>
      </w:rPr>
      <w:t>3</w:t>
    </w:r>
    <w:r w:rsidRPr="00547BE7">
      <w:rPr>
        <w:rStyle w:val="Nmerodepgina"/>
      </w:rPr>
      <w:fldChar w:fldCharType="end"/>
    </w:r>
    <w:r w:rsidRPr="00547BE7">
      <w:rPr>
        <w:rStyle w:val="Nmerodepgina"/>
      </w:rPr>
      <w:t xml:space="preserve"> de </w:t>
    </w:r>
    <w:r w:rsidRPr="00547BE7">
      <w:rPr>
        <w:rStyle w:val="Nmerodepgina"/>
      </w:rPr>
      <w:fldChar w:fldCharType="begin"/>
    </w:r>
    <w:r w:rsidRPr="00547BE7">
      <w:rPr>
        <w:rStyle w:val="Nmerodepgina"/>
      </w:rPr>
      <w:instrText xml:space="preserve"> NUMPAGES </w:instrText>
    </w:r>
    <w:r w:rsidRPr="00547BE7">
      <w:rPr>
        <w:rStyle w:val="Nmerodepgina"/>
      </w:rPr>
      <w:fldChar w:fldCharType="separate"/>
    </w:r>
    <w:r w:rsidR="009670E6">
      <w:rPr>
        <w:rStyle w:val="Nmerodepgina"/>
        <w:noProof/>
      </w:rPr>
      <w:t>3</w:t>
    </w:r>
    <w:r w:rsidRPr="00547BE7">
      <w:rPr>
        <w:rStyle w:val="Nmerodep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578A0" w:rsidR="00E84B9C" w:rsidP="001F2B6C" w:rsidRDefault="00E84B9C" w14:paraId="69484882" w14:textId="77777777">
    <w:pPr>
      <w:pStyle w:val="Piedepgina"/>
      <w:pBdr>
        <w:top w:val="single" w:color="auto" w:sz="18" w:space="1"/>
      </w:pBdr>
      <w:tabs>
        <w:tab w:val="clear" w:pos="4666"/>
        <w:tab w:val="clear" w:pos="9360"/>
        <w:tab w:val="right" w:pos="9533"/>
      </w:tabs>
      <w:rPr>
        <w:rFonts w:ascii="Arial" w:hAnsi="Arial" w:cs="Arial"/>
      </w:rPr>
    </w:pPr>
    <w:r w:rsidRPr="00F578A0">
      <w:rPr>
        <w:rFonts w:ascii="Arial" w:hAnsi="Arial" w:cs="Arial"/>
      </w:rPr>
      <w:t>R</w:t>
    </w:r>
    <w:r w:rsidRPr="00F578A0" w:rsidR="001327FA">
      <w:rPr>
        <w:rFonts w:ascii="Arial" w:hAnsi="Arial" w:cs="Arial"/>
      </w:rPr>
      <w:t>EG-DIN-013</w:t>
    </w:r>
    <w:r w:rsidRPr="00F578A0">
      <w:rPr>
        <w:rFonts w:ascii="Arial" w:hAnsi="Arial" w:cs="Arial"/>
      </w:rPr>
      <w:tab/>
    </w:r>
    <w:r w:rsidRPr="00F578A0">
      <w:rPr>
        <w:rStyle w:val="Nmerodepgina"/>
        <w:rFonts w:ascii="Arial" w:hAnsi="Arial" w:cs="Arial"/>
      </w:rPr>
      <w:t xml:space="preserve">Página </w:t>
    </w:r>
    <w:r w:rsidRPr="00F578A0">
      <w:rPr>
        <w:rStyle w:val="Nmerodepgina"/>
        <w:rFonts w:ascii="Arial" w:hAnsi="Arial" w:cs="Arial"/>
      </w:rPr>
      <w:fldChar w:fldCharType="begin"/>
    </w:r>
    <w:r w:rsidRPr="00F578A0">
      <w:rPr>
        <w:rStyle w:val="Nmerodepgina"/>
        <w:rFonts w:ascii="Arial" w:hAnsi="Arial" w:cs="Arial"/>
      </w:rPr>
      <w:instrText xml:space="preserve"> PAGE </w:instrText>
    </w:r>
    <w:r w:rsidRPr="00F578A0">
      <w:rPr>
        <w:rStyle w:val="Nmerodepgina"/>
        <w:rFonts w:ascii="Arial" w:hAnsi="Arial" w:cs="Arial"/>
      </w:rPr>
      <w:fldChar w:fldCharType="separate"/>
    </w:r>
    <w:r w:rsidR="00E83073">
      <w:rPr>
        <w:rStyle w:val="Nmerodepgina"/>
        <w:rFonts w:ascii="Arial" w:hAnsi="Arial" w:cs="Arial"/>
        <w:noProof/>
      </w:rPr>
      <w:t>1</w:t>
    </w:r>
    <w:r w:rsidRPr="00F578A0">
      <w:rPr>
        <w:rStyle w:val="Nmerodepgina"/>
        <w:rFonts w:ascii="Arial" w:hAnsi="Arial" w:cs="Arial"/>
      </w:rPr>
      <w:fldChar w:fldCharType="end"/>
    </w:r>
    <w:r w:rsidRPr="00F578A0">
      <w:rPr>
        <w:rStyle w:val="Nmerodepgina"/>
        <w:rFonts w:ascii="Arial" w:hAnsi="Arial" w:cs="Arial"/>
      </w:rPr>
      <w:t xml:space="preserve"> de </w:t>
    </w:r>
    <w:r w:rsidRPr="00F578A0">
      <w:rPr>
        <w:rStyle w:val="Nmerodepgina"/>
        <w:rFonts w:ascii="Arial" w:hAnsi="Arial" w:cs="Arial"/>
      </w:rPr>
      <w:fldChar w:fldCharType="begin"/>
    </w:r>
    <w:r w:rsidRPr="00F578A0">
      <w:rPr>
        <w:rStyle w:val="Nmerodepgina"/>
        <w:rFonts w:ascii="Arial" w:hAnsi="Arial" w:cs="Arial"/>
      </w:rPr>
      <w:instrText xml:space="preserve"> NUMPAGES </w:instrText>
    </w:r>
    <w:r w:rsidRPr="00F578A0">
      <w:rPr>
        <w:rStyle w:val="Nmerodepgina"/>
        <w:rFonts w:ascii="Arial" w:hAnsi="Arial" w:cs="Arial"/>
      </w:rPr>
      <w:fldChar w:fldCharType="separate"/>
    </w:r>
    <w:r w:rsidR="00E83073">
      <w:rPr>
        <w:rStyle w:val="Nmerodepgina"/>
        <w:rFonts w:ascii="Arial" w:hAnsi="Arial" w:cs="Arial"/>
        <w:noProof/>
      </w:rPr>
      <w:t>1</w:t>
    </w:r>
    <w:r w:rsidRPr="00F578A0">
      <w:rPr>
        <w:rStyle w:val="Nmerodepgina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1654" w:rsidRDefault="00CB1654" w14:paraId="4C0DD1B9" w14:textId="77777777">
      <w:r>
        <w:separator/>
      </w:r>
    </w:p>
  </w:footnote>
  <w:footnote w:type="continuationSeparator" w:id="0">
    <w:p w:rsidR="00CB1654" w:rsidRDefault="00CB1654" w14:paraId="576B020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4B9C" w:rsidP="001352D9" w:rsidRDefault="00635B65" w14:paraId="6AAC5C02" w14:textId="77777777">
    <w:pPr>
      <w:pStyle w:val="Encabezado"/>
      <w:rPr>
        <w:position w:val="6"/>
      </w:rPr>
    </w:pPr>
    <w:r>
      <w:rPr>
        <w:noProof/>
        <w:lang w:val="es-419" w:eastAsia="es-419"/>
      </w:rPr>
      <w:drawing>
        <wp:inline distT="0" distB="0" distL="0" distR="0" wp14:anchorId="24070D54" wp14:editId="3D9706D0">
          <wp:extent cx="6053455" cy="733484"/>
          <wp:effectExtent l="0" t="0" r="4445" b="9525"/>
          <wp:docPr id="5" name="Imagen 5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4B9C" w:rsidRDefault="00635B65" w14:paraId="0AA7B581" w14:textId="77777777">
    <w:pPr>
      <w:pStyle w:val="Encabezado"/>
      <w:rPr>
        <w:position w:val="6"/>
      </w:rPr>
    </w:pPr>
    <w:r>
      <w:rPr>
        <w:noProof/>
        <w:lang w:val="es-419" w:eastAsia="es-419"/>
      </w:rPr>
      <w:drawing>
        <wp:inline distT="0" distB="0" distL="0" distR="0" wp14:anchorId="65ED3559" wp14:editId="582484BA">
          <wp:extent cx="6053455" cy="733484"/>
          <wp:effectExtent l="0" t="0" r="4445" b="9525"/>
          <wp:docPr id="6" name="Imagen 6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56EBB" w:rsidR="001F2B6C" w:rsidP="001F2B6C" w:rsidRDefault="001F2B6C" w14:paraId="11849A78" w14:textId="77777777">
    <w:pPr>
      <w:pStyle w:val="Encabezado"/>
      <w:spacing w:after="20"/>
      <w:ind w:right="-448"/>
      <w:jc w:val="right"/>
      <w:rPr>
        <w:rFonts w:ascii="Arial" w:hAnsi="Arial"/>
        <w:sz w:val="18"/>
        <w:szCs w:val="18"/>
      </w:rPr>
    </w:pPr>
    <w:r w:rsidRPr="00325212">
      <w:rPr>
        <w:rFonts w:ascii="Arial" w:hAnsi="Arial"/>
        <w:b/>
        <w:noProof/>
        <w:sz w:val="18"/>
        <w:szCs w:val="18"/>
        <w:lang w:val="es-419" w:eastAsia="es-419"/>
      </w:rPr>
      <w:drawing>
        <wp:inline distT="0" distB="0" distL="0" distR="0" wp14:anchorId="0C04B4E8" wp14:editId="2B9CD9E3">
          <wp:extent cx="3619500" cy="732790"/>
          <wp:effectExtent l="0" t="0" r="0" b="0"/>
          <wp:docPr id="7" name="Imagen 4" descr="cid:image004.jpg@01D74E57.C4EA2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cid:image004.jpg@01D74E57.C4EA2700"/>
                  <pic:cNvPicPr/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r="40157"/>
                  <a:stretch/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 w:rsidRPr="00325212">
      <w:rPr>
        <w:rFonts w:ascii="Arial" w:hAnsi="Arial"/>
        <w:b/>
        <w:noProof/>
        <w:sz w:val="18"/>
        <w:szCs w:val="18"/>
        <w:lang w:val="es-419" w:eastAsia="es-419"/>
      </w:rPr>
      <w:drawing>
        <wp:inline distT="0" distB="0" distL="0" distR="0" wp14:anchorId="3B5F9662" wp14:editId="5D18FAED">
          <wp:extent cx="2434441" cy="733386"/>
          <wp:effectExtent l="0" t="0" r="4445" b="0"/>
          <wp:docPr id="8" name="Imagen 3" descr="cid:image004.jpg@01D74E57.C4EA2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 descr="cid:image004.jpg@01D74E57.C4EA2700"/>
                  <pic:cNvPicPr/>
                </pic:nvPicPr>
                <pic:blipFill rotWithShape="1"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10" r="2372"/>
                  <a:stretch/>
                </pic:blipFill>
                <pic:spPr bwMode="auto">
                  <a:xfrm>
                    <a:off x="0" y="0"/>
                    <a:ext cx="2434569" cy="7334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A56EBB" w:rsidR="00A46E3D">
      <w:rPr>
        <w:rFonts w:ascii="Arial" w:hAnsi="Arial"/>
        <w:sz w:val="18"/>
        <w:szCs w:val="18"/>
      </w:rPr>
      <w:t>Dirección de Servicios de Tecnologia</w:t>
    </w:r>
    <w:r w:rsidRPr="00A56EBB">
      <w:rPr>
        <w:rFonts w:ascii="Arial" w:hAnsi="Arial"/>
        <w:color w:val="FFFFFF" w:themeColor="background1"/>
        <w:sz w:val="18"/>
        <w:szCs w:val="18"/>
      </w:rPr>
      <w:t>......</w:t>
    </w:r>
  </w:p>
  <w:p w:rsidRPr="00A56EBB" w:rsidR="00A46E3D" w:rsidP="001F2B6C" w:rsidRDefault="00A46E3D" w14:paraId="2726B59A" w14:textId="77777777">
    <w:pPr>
      <w:pStyle w:val="Encabezado"/>
      <w:spacing w:after="20"/>
      <w:ind w:right="-448"/>
      <w:jc w:val="right"/>
      <w:rPr>
        <w:rFonts w:ascii="Arial" w:hAnsi="Arial"/>
        <w:sz w:val="18"/>
        <w:szCs w:val="18"/>
      </w:rPr>
    </w:pPr>
    <w:r w:rsidRPr="00A56EBB">
      <w:rPr>
        <w:rFonts w:ascii="Arial" w:hAnsi="Arial"/>
        <w:sz w:val="18"/>
        <w:szCs w:val="18"/>
      </w:rPr>
      <w:t>F</w:t>
    </w:r>
    <w:r w:rsidRPr="00A56EBB" w:rsidR="002B47E4">
      <w:rPr>
        <w:rFonts w:ascii="Arial" w:hAnsi="Arial"/>
        <w:sz w:val="18"/>
        <w:szCs w:val="18"/>
      </w:rPr>
      <w:t>orma: REG-DIN-013</w:t>
    </w:r>
    <w:r w:rsidRPr="00A56EBB" w:rsidR="001F2B6C">
      <w:rPr>
        <w:rFonts w:ascii="Arial" w:hAnsi="Arial"/>
        <w:color w:val="FFFFFF" w:themeColor="background1"/>
        <w:sz w:val="18"/>
        <w:szCs w:val="18"/>
      </w:rPr>
      <w:t>......</w:t>
    </w:r>
  </w:p>
  <w:p w:rsidRPr="003D1234" w:rsidR="00635B65" w:rsidP="00635B65" w:rsidRDefault="00635B65" w14:paraId="13119DC7" w14:textId="77777777">
    <w:pPr>
      <w:pStyle w:val="Encabezado"/>
      <w:spacing w:after="0"/>
      <w:jc w:val="right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6AADB5A"/>
    <w:lvl w:ilvl="0">
      <w:numFmt w:val="bullet"/>
      <w:lvlText w:val="*"/>
      <w:lvlJc w:val="left"/>
    </w:lvl>
  </w:abstractNum>
  <w:abstractNum w:abstractNumId="1" w15:restartNumberingAfterBreak="0">
    <w:nsid w:val="022C7C63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43629D9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597264D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05DA3117"/>
    <w:multiLevelType w:val="hybridMultilevel"/>
    <w:tmpl w:val="0D3E3E8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7DF1DA6"/>
    <w:multiLevelType w:val="hybridMultilevel"/>
    <w:tmpl w:val="15ACC82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25FC7"/>
    <w:multiLevelType w:val="hybridMultilevel"/>
    <w:tmpl w:val="1EF025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E6624C5"/>
    <w:multiLevelType w:val="hybridMultilevel"/>
    <w:tmpl w:val="93CC826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3AD13DB"/>
    <w:multiLevelType w:val="multilevel"/>
    <w:tmpl w:val="63482C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1516237B"/>
    <w:multiLevelType w:val="hybridMultilevel"/>
    <w:tmpl w:val="C8201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1ADF0377"/>
    <w:multiLevelType w:val="multilevel"/>
    <w:tmpl w:val="636476BA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 w:ascii="Arial" w:hAnsi="Arial" w:eastAsia="Times New Roman" w:cs="Aria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1B1B0409"/>
    <w:multiLevelType w:val="hybridMultilevel"/>
    <w:tmpl w:val="03367EA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267D4163"/>
    <w:multiLevelType w:val="hybridMultilevel"/>
    <w:tmpl w:val="FD9CEB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2B5566"/>
    <w:multiLevelType w:val="hybridMultilevel"/>
    <w:tmpl w:val="D43EE45E"/>
    <w:lvl w:ilvl="0" w:tplc="440A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440A0003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440A0005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440A000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440A0003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440A0005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440A000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440A0003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440A0005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4" w15:restartNumberingAfterBreak="0">
    <w:nsid w:val="2839579B"/>
    <w:multiLevelType w:val="hybridMultilevel"/>
    <w:tmpl w:val="4342A5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2A42DD"/>
    <w:multiLevelType w:val="hybridMultilevel"/>
    <w:tmpl w:val="D3C4C01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3434C50"/>
    <w:multiLevelType w:val="hybridMultilevel"/>
    <w:tmpl w:val="CD3AA8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34528E0"/>
    <w:multiLevelType w:val="hybridMultilevel"/>
    <w:tmpl w:val="9634C7C8"/>
    <w:lvl w:ilvl="0" w:tplc="0C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4D45997"/>
    <w:multiLevelType w:val="hybridMultilevel"/>
    <w:tmpl w:val="9294B80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35095FA1"/>
    <w:multiLevelType w:val="hybridMultilevel"/>
    <w:tmpl w:val="D474109E"/>
    <w:lvl w:ilvl="0" w:tplc="0C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0" w15:restartNumberingAfterBreak="0">
    <w:nsid w:val="3C152D27"/>
    <w:multiLevelType w:val="hybridMultilevel"/>
    <w:tmpl w:val="D2C090CC"/>
    <w:lvl w:ilvl="0" w:tplc="1C1CA36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3D3284"/>
    <w:multiLevelType w:val="hybridMultilevel"/>
    <w:tmpl w:val="53A67520"/>
    <w:lvl w:ilvl="0" w:tplc="6ED8D70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D54046E"/>
    <w:multiLevelType w:val="hybridMultilevel"/>
    <w:tmpl w:val="2640C22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9BB4799"/>
    <w:multiLevelType w:val="hybridMultilevel"/>
    <w:tmpl w:val="E676F95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57C6A"/>
    <w:multiLevelType w:val="hybridMultilevel"/>
    <w:tmpl w:val="C21A078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</w:abstractNum>
  <w:abstractNum w:abstractNumId="25" w15:restartNumberingAfterBreak="0">
    <w:nsid w:val="55F57188"/>
    <w:multiLevelType w:val="hybridMultilevel"/>
    <w:tmpl w:val="A97EC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D90A18"/>
    <w:multiLevelType w:val="hybridMultilevel"/>
    <w:tmpl w:val="CCA45560"/>
    <w:lvl w:ilvl="0" w:tplc="6ED8D70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hint="default" w:ascii="Symbol" w:hAnsi="Symbol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0F7437"/>
    <w:multiLevelType w:val="hybridMultilevel"/>
    <w:tmpl w:val="EBA6D940"/>
    <w:lvl w:ilvl="0" w:tplc="0966057E">
      <w:start w:val="2"/>
      <w:numFmt w:val="bullet"/>
      <w:lvlText w:val="-"/>
      <w:lvlJc w:val="left"/>
      <w:pPr>
        <w:ind w:left="644" w:hanging="360"/>
      </w:pPr>
      <w:rPr>
        <w:rFonts w:hint="default" w:ascii="Arial" w:hAnsi="Arial" w:eastAsia="Times New Roman" w:cs="Arial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28" w15:restartNumberingAfterBreak="0">
    <w:nsid w:val="610122F9"/>
    <w:multiLevelType w:val="hybridMultilevel"/>
    <w:tmpl w:val="EC56287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2506FD5"/>
    <w:multiLevelType w:val="hybridMultilevel"/>
    <w:tmpl w:val="F7645E36"/>
    <w:lvl w:ilvl="0" w:tplc="6ED8D70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8333F1F"/>
    <w:multiLevelType w:val="hybridMultilevel"/>
    <w:tmpl w:val="747644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91B0416"/>
    <w:multiLevelType w:val="hybridMultilevel"/>
    <w:tmpl w:val="2976D71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497E0F"/>
    <w:multiLevelType w:val="hybridMultilevel"/>
    <w:tmpl w:val="636476BA"/>
    <w:lvl w:ilvl="0" w:tplc="A202C3D8">
      <w:start w:val="5"/>
      <w:numFmt w:val="bullet"/>
      <w:pStyle w:val="Sangria1"/>
      <w:lvlText w:val="-"/>
      <w:lvlJc w:val="left"/>
      <w:pPr>
        <w:tabs>
          <w:tab w:val="num" w:pos="360"/>
        </w:tabs>
        <w:ind w:left="360" w:hanging="360"/>
      </w:pPr>
      <w:rPr>
        <w:rFonts w:hint="default" w:ascii="Arial" w:hAnsi="Arial" w:eastAsia="Times New Roman" w:cs="Arial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3" w15:restartNumberingAfterBreak="0">
    <w:nsid w:val="6D4A70F5"/>
    <w:multiLevelType w:val="hybridMultilevel"/>
    <w:tmpl w:val="A97EC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A709B3"/>
    <w:multiLevelType w:val="hybridMultilevel"/>
    <w:tmpl w:val="8DFC738C"/>
    <w:lvl w:ilvl="0" w:tplc="0409000F">
      <w:start w:val="1"/>
      <w:numFmt w:val="decimal"/>
      <w:lvlText w:val="%1."/>
      <w:lvlJc w:val="left"/>
      <w:pPr>
        <w:tabs>
          <w:tab w:val="num" w:pos="605"/>
        </w:tabs>
        <w:ind w:left="60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325"/>
        </w:tabs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5"/>
        </w:tabs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5"/>
        </w:tabs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5"/>
        </w:tabs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5"/>
        </w:tabs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5"/>
        </w:tabs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5"/>
        </w:tabs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5"/>
        </w:tabs>
        <w:ind w:left="6365" w:hanging="180"/>
      </w:pPr>
    </w:lvl>
  </w:abstractNum>
  <w:abstractNum w:abstractNumId="35" w15:restartNumberingAfterBreak="0">
    <w:nsid w:val="78360226"/>
    <w:multiLevelType w:val="hybridMultilevel"/>
    <w:tmpl w:val="6A082C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B33AD1"/>
    <w:multiLevelType w:val="hybridMultilevel"/>
    <w:tmpl w:val="5914E7CC"/>
    <w:lvl w:ilvl="0" w:tplc="328467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C6627E"/>
    <w:multiLevelType w:val="hybridMultilevel"/>
    <w:tmpl w:val="762AC9B6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7ED74D1A"/>
    <w:multiLevelType w:val="hybridMultilevel"/>
    <w:tmpl w:val="55B0CBF8"/>
    <w:lvl w:ilvl="0" w:tplc="6ED8D70E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 w16cid:durableId="1568568298">
    <w:abstractNumId w:val="26"/>
  </w:num>
  <w:num w:numId="2" w16cid:durableId="1540976156">
    <w:abstractNumId w:val="6"/>
  </w:num>
  <w:num w:numId="3" w16cid:durableId="1055935934">
    <w:abstractNumId w:val="14"/>
  </w:num>
  <w:num w:numId="4" w16cid:durableId="44456158">
    <w:abstractNumId w:val="21"/>
  </w:num>
  <w:num w:numId="5" w16cid:durableId="197276967">
    <w:abstractNumId w:val="38"/>
  </w:num>
  <w:num w:numId="6" w16cid:durableId="226578537">
    <w:abstractNumId w:val="34"/>
  </w:num>
  <w:num w:numId="7" w16cid:durableId="509877956">
    <w:abstractNumId w:val="29"/>
  </w:num>
  <w:num w:numId="8" w16cid:durableId="842622552">
    <w:abstractNumId w:val="16"/>
  </w:num>
  <w:num w:numId="9" w16cid:durableId="1969966468">
    <w:abstractNumId w:val="9"/>
  </w:num>
  <w:num w:numId="10" w16cid:durableId="1572082324">
    <w:abstractNumId w:val="23"/>
  </w:num>
  <w:num w:numId="11" w16cid:durableId="2095007880">
    <w:abstractNumId w:val="15"/>
  </w:num>
  <w:num w:numId="12" w16cid:durableId="193272502">
    <w:abstractNumId w:val="22"/>
  </w:num>
  <w:num w:numId="13" w16cid:durableId="1819495714">
    <w:abstractNumId w:val="24"/>
  </w:num>
  <w:num w:numId="14" w16cid:durableId="2094355357">
    <w:abstractNumId w:val="28"/>
  </w:num>
  <w:num w:numId="15" w16cid:durableId="1946838987">
    <w:abstractNumId w:val="30"/>
  </w:num>
  <w:num w:numId="16" w16cid:durableId="1425685320">
    <w:abstractNumId w:val="32"/>
  </w:num>
  <w:num w:numId="17" w16cid:durableId="398015429">
    <w:abstractNumId w:val="18"/>
  </w:num>
  <w:num w:numId="18" w16cid:durableId="584147540">
    <w:abstractNumId w:val="10"/>
  </w:num>
  <w:num w:numId="19" w16cid:durableId="960914050">
    <w:abstractNumId w:val="7"/>
  </w:num>
  <w:num w:numId="20" w16cid:durableId="59525512">
    <w:abstractNumId w:val="11"/>
  </w:num>
  <w:num w:numId="21" w16cid:durableId="1872762016">
    <w:abstractNumId w:val="4"/>
  </w:num>
  <w:num w:numId="22" w16cid:durableId="1879932517">
    <w:abstractNumId w:val="37"/>
  </w:num>
  <w:num w:numId="23" w16cid:durableId="1762410956">
    <w:abstractNumId w:val="35"/>
  </w:num>
  <w:num w:numId="24" w16cid:durableId="2058703639">
    <w:abstractNumId w:val="5"/>
  </w:num>
  <w:num w:numId="25" w16cid:durableId="239414583">
    <w:abstractNumId w:val="25"/>
  </w:num>
  <w:num w:numId="26" w16cid:durableId="1612929382">
    <w:abstractNumId w:val="27"/>
  </w:num>
  <w:num w:numId="27" w16cid:durableId="533468730">
    <w:abstractNumId w:val="36"/>
  </w:num>
  <w:num w:numId="28" w16cid:durableId="622463129">
    <w:abstractNumId w:val="31"/>
  </w:num>
  <w:num w:numId="29" w16cid:durableId="1174029027">
    <w:abstractNumId w:val="12"/>
  </w:num>
  <w:num w:numId="30" w16cid:durableId="1344550631">
    <w:abstractNumId w:val="17"/>
  </w:num>
  <w:num w:numId="31" w16cid:durableId="625044980">
    <w:abstractNumId w:val="33"/>
  </w:num>
  <w:num w:numId="32" w16cid:durableId="177551890">
    <w:abstractNumId w:val="19"/>
  </w:num>
  <w:num w:numId="33" w16cid:durableId="663358274">
    <w:abstractNumId w:val="1"/>
  </w:num>
  <w:num w:numId="34" w16cid:durableId="754395888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hint="default" w:ascii="Symbol" w:hAnsi="Symbol"/>
          <w:sz w:val="22"/>
        </w:rPr>
      </w:lvl>
    </w:lvlOverride>
  </w:num>
  <w:num w:numId="35" w16cid:durableId="631447228">
    <w:abstractNumId w:val="20"/>
  </w:num>
  <w:num w:numId="36" w16cid:durableId="1636714751">
    <w:abstractNumId w:val="3"/>
  </w:num>
  <w:num w:numId="37" w16cid:durableId="1251353554">
    <w:abstractNumId w:val="13"/>
  </w:num>
  <w:num w:numId="38" w16cid:durableId="851918374">
    <w:abstractNumId w:val="8"/>
  </w:num>
  <w:num w:numId="39" w16cid:durableId="1354959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intFractionalCharacterWidth/>
  <w:embedSystemFonts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oNotHyphenateCaps/>
  <w:evenAndOddHeader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BE0"/>
    <w:rsid w:val="00007DAF"/>
    <w:rsid w:val="00011293"/>
    <w:rsid w:val="00011871"/>
    <w:rsid w:val="0001492B"/>
    <w:rsid w:val="00023B83"/>
    <w:rsid w:val="0002595F"/>
    <w:rsid w:val="00025F2D"/>
    <w:rsid w:val="00030421"/>
    <w:rsid w:val="00032DBC"/>
    <w:rsid w:val="00036055"/>
    <w:rsid w:val="00042A24"/>
    <w:rsid w:val="00053410"/>
    <w:rsid w:val="00055C89"/>
    <w:rsid w:val="0005630D"/>
    <w:rsid w:val="000571E6"/>
    <w:rsid w:val="00057D31"/>
    <w:rsid w:val="000658E4"/>
    <w:rsid w:val="000714A2"/>
    <w:rsid w:val="0007683C"/>
    <w:rsid w:val="000770C4"/>
    <w:rsid w:val="00080B33"/>
    <w:rsid w:val="00095DAE"/>
    <w:rsid w:val="00097876"/>
    <w:rsid w:val="000A0051"/>
    <w:rsid w:val="000A61AB"/>
    <w:rsid w:val="000B19E9"/>
    <w:rsid w:val="000B2F61"/>
    <w:rsid w:val="000C1188"/>
    <w:rsid w:val="000C6406"/>
    <w:rsid w:val="000D6090"/>
    <w:rsid w:val="000D6D19"/>
    <w:rsid w:val="000E0D90"/>
    <w:rsid w:val="000E5236"/>
    <w:rsid w:val="000E526C"/>
    <w:rsid w:val="000E592D"/>
    <w:rsid w:val="000E7BBD"/>
    <w:rsid w:val="000F3AC1"/>
    <w:rsid w:val="000F4F0A"/>
    <w:rsid w:val="000F766D"/>
    <w:rsid w:val="001013BC"/>
    <w:rsid w:val="001023E9"/>
    <w:rsid w:val="00107CAB"/>
    <w:rsid w:val="00110215"/>
    <w:rsid w:val="00110306"/>
    <w:rsid w:val="00112206"/>
    <w:rsid w:val="00114E81"/>
    <w:rsid w:val="00115EE4"/>
    <w:rsid w:val="0012149B"/>
    <w:rsid w:val="001231D9"/>
    <w:rsid w:val="001327FA"/>
    <w:rsid w:val="001352D9"/>
    <w:rsid w:val="0014008F"/>
    <w:rsid w:val="00140782"/>
    <w:rsid w:val="0014096F"/>
    <w:rsid w:val="001477B5"/>
    <w:rsid w:val="0015084B"/>
    <w:rsid w:val="00152A4E"/>
    <w:rsid w:val="001552AD"/>
    <w:rsid w:val="00155983"/>
    <w:rsid w:val="001633E2"/>
    <w:rsid w:val="0016585F"/>
    <w:rsid w:val="00166426"/>
    <w:rsid w:val="00167CA5"/>
    <w:rsid w:val="00173DDD"/>
    <w:rsid w:val="001758C6"/>
    <w:rsid w:val="00177E77"/>
    <w:rsid w:val="00180DAF"/>
    <w:rsid w:val="001852BE"/>
    <w:rsid w:val="00190C50"/>
    <w:rsid w:val="001964DE"/>
    <w:rsid w:val="001A4F48"/>
    <w:rsid w:val="001B0790"/>
    <w:rsid w:val="001B2D23"/>
    <w:rsid w:val="001B4EBA"/>
    <w:rsid w:val="001B716C"/>
    <w:rsid w:val="001C4310"/>
    <w:rsid w:val="001E0424"/>
    <w:rsid w:val="001E218B"/>
    <w:rsid w:val="001E6884"/>
    <w:rsid w:val="001F2A35"/>
    <w:rsid w:val="001F2B6C"/>
    <w:rsid w:val="001F56A1"/>
    <w:rsid w:val="001F6571"/>
    <w:rsid w:val="002021F7"/>
    <w:rsid w:val="0021298F"/>
    <w:rsid w:val="002169C7"/>
    <w:rsid w:val="00217B25"/>
    <w:rsid w:val="0022487B"/>
    <w:rsid w:val="00226B3B"/>
    <w:rsid w:val="002351B8"/>
    <w:rsid w:val="00246243"/>
    <w:rsid w:val="00250741"/>
    <w:rsid w:val="00250F58"/>
    <w:rsid w:val="00251BD2"/>
    <w:rsid w:val="00251D36"/>
    <w:rsid w:val="002559DB"/>
    <w:rsid w:val="00256020"/>
    <w:rsid w:val="00262B2A"/>
    <w:rsid w:val="0026372A"/>
    <w:rsid w:val="00265D79"/>
    <w:rsid w:val="002719CB"/>
    <w:rsid w:val="0027644E"/>
    <w:rsid w:val="00286C26"/>
    <w:rsid w:val="00287877"/>
    <w:rsid w:val="002909A4"/>
    <w:rsid w:val="00290BF1"/>
    <w:rsid w:val="00291569"/>
    <w:rsid w:val="002936CF"/>
    <w:rsid w:val="0029468D"/>
    <w:rsid w:val="00294D27"/>
    <w:rsid w:val="002963AE"/>
    <w:rsid w:val="002A16D9"/>
    <w:rsid w:val="002A3006"/>
    <w:rsid w:val="002A7BF8"/>
    <w:rsid w:val="002B47E4"/>
    <w:rsid w:val="002B4B1A"/>
    <w:rsid w:val="002B597C"/>
    <w:rsid w:val="002C0BA0"/>
    <w:rsid w:val="002C3129"/>
    <w:rsid w:val="002C4A20"/>
    <w:rsid w:val="002C52B7"/>
    <w:rsid w:val="002C5D42"/>
    <w:rsid w:val="002C7DA1"/>
    <w:rsid w:val="002D09DF"/>
    <w:rsid w:val="002D37ED"/>
    <w:rsid w:val="002D6075"/>
    <w:rsid w:val="002DCD2A"/>
    <w:rsid w:val="002F6E6B"/>
    <w:rsid w:val="002F733F"/>
    <w:rsid w:val="002F7843"/>
    <w:rsid w:val="0030700E"/>
    <w:rsid w:val="00310FD5"/>
    <w:rsid w:val="003112A3"/>
    <w:rsid w:val="00320346"/>
    <w:rsid w:val="0032673A"/>
    <w:rsid w:val="00330205"/>
    <w:rsid w:val="00330782"/>
    <w:rsid w:val="00333E8C"/>
    <w:rsid w:val="0033718E"/>
    <w:rsid w:val="003401A9"/>
    <w:rsid w:val="0034416D"/>
    <w:rsid w:val="003573C9"/>
    <w:rsid w:val="0036670A"/>
    <w:rsid w:val="00373D18"/>
    <w:rsid w:val="00380DF6"/>
    <w:rsid w:val="003827F5"/>
    <w:rsid w:val="00382D3C"/>
    <w:rsid w:val="00383267"/>
    <w:rsid w:val="003846BC"/>
    <w:rsid w:val="00390B99"/>
    <w:rsid w:val="003A47B4"/>
    <w:rsid w:val="003B3BA0"/>
    <w:rsid w:val="003B4799"/>
    <w:rsid w:val="003B4FE2"/>
    <w:rsid w:val="003B5B04"/>
    <w:rsid w:val="003B7FB7"/>
    <w:rsid w:val="003C1EC2"/>
    <w:rsid w:val="003C48CE"/>
    <w:rsid w:val="003C52A3"/>
    <w:rsid w:val="003C6B63"/>
    <w:rsid w:val="003C75C5"/>
    <w:rsid w:val="003D1234"/>
    <w:rsid w:val="003D2850"/>
    <w:rsid w:val="003D4DD9"/>
    <w:rsid w:val="003E24FD"/>
    <w:rsid w:val="003E28BC"/>
    <w:rsid w:val="003E5E34"/>
    <w:rsid w:val="003F1543"/>
    <w:rsid w:val="004052C0"/>
    <w:rsid w:val="00413519"/>
    <w:rsid w:val="00415627"/>
    <w:rsid w:val="00422ACE"/>
    <w:rsid w:val="00425B0B"/>
    <w:rsid w:val="00430A7A"/>
    <w:rsid w:val="00430C35"/>
    <w:rsid w:val="00431B11"/>
    <w:rsid w:val="00431D87"/>
    <w:rsid w:val="00433D63"/>
    <w:rsid w:val="00435A0E"/>
    <w:rsid w:val="00437242"/>
    <w:rsid w:val="00437929"/>
    <w:rsid w:val="00443D42"/>
    <w:rsid w:val="004477D9"/>
    <w:rsid w:val="0045312E"/>
    <w:rsid w:val="00455E96"/>
    <w:rsid w:val="00456C86"/>
    <w:rsid w:val="00460ABC"/>
    <w:rsid w:val="0046105E"/>
    <w:rsid w:val="00462086"/>
    <w:rsid w:val="00462420"/>
    <w:rsid w:val="00475D3D"/>
    <w:rsid w:val="004805E2"/>
    <w:rsid w:val="00495B3F"/>
    <w:rsid w:val="00496C62"/>
    <w:rsid w:val="004A2E8A"/>
    <w:rsid w:val="004A3992"/>
    <w:rsid w:val="004A3BB6"/>
    <w:rsid w:val="004A518F"/>
    <w:rsid w:val="004B1B31"/>
    <w:rsid w:val="004B369B"/>
    <w:rsid w:val="004B4052"/>
    <w:rsid w:val="004B5FC3"/>
    <w:rsid w:val="004C0EA4"/>
    <w:rsid w:val="004C11A5"/>
    <w:rsid w:val="004C192C"/>
    <w:rsid w:val="004E4364"/>
    <w:rsid w:val="004F431E"/>
    <w:rsid w:val="004F5DD1"/>
    <w:rsid w:val="004F611B"/>
    <w:rsid w:val="005032E5"/>
    <w:rsid w:val="005047DB"/>
    <w:rsid w:val="00511148"/>
    <w:rsid w:val="00511A6F"/>
    <w:rsid w:val="00516CD6"/>
    <w:rsid w:val="00517D5F"/>
    <w:rsid w:val="005207BB"/>
    <w:rsid w:val="005361FD"/>
    <w:rsid w:val="00536AEC"/>
    <w:rsid w:val="0054500A"/>
    <w:rsid w:val="00545DAE"/>
    <w:rsid w:val="00547BE7"/>
    <w:rsid w:val="0055056F"/>
    <w:rsid w:val="00554CCB"/>
    <w:rsid w:val="00554D61"/>
    <w:rsid w:val="00555C42"/>
    <w:rsid w:val="00557A01"/>
    <w:rsid w:val="00561BEB"/>
    <w:rsid w:val="00563BCC"/>
    <w:rsid w:val="00564FC5"/>
    <w:rsid w:val="005735B3"/>
    <w:rsid w:val="00576038"/>
    <w:rsid w:val="00582370"/>
    <w:rsid w:val="00583AD5"/>
    <w:rsid w:val="0058432D"/>
    <w:rsid w:val="00584854"/>
    <w:rsid w:val="005923B1"/>
    <w:rsid w:val="00592640"/>
    <w:rsid w:val="00595F08"/>
    <w:rsid w:val="005A04B6"/>
    <w:rsid w:val="005A177D"/>
    <w:rsid w:val="005A2E38"/>
    <w:rsid w:val="005B59DF"/>
    <w:rsid w:val="005C00C2"/>
    <w:rsid w:val="005C1765"/>
    <w:rsid w:val="005D2304"/>
    <w:rsid w:val="005D2BA1"/>
    <w:rsid w:val="005D5A98"/>
    <w:rsid w:val="005E3855"/>
    <w:rsid w:val="005F326E"/>
    <w:rsid w:val="005F7A96"/>
    <w:rsid w:val="00600027"/>
    <w:rsid w:val="00603CF4"/>
    <w:rsid w:val="00604412"/>
    <w:rsid w:val="00604ABB"/>
    <w:rsid w:val="00604B1F"/>
    <w:rsid w:val="00612EF3"/>
    <w:rsid w:val="00625531"/>
    <w:rsid w:val="00625F59"/>
    <w:rsid w:val="006263ED"/>
    <w:rsid w:val="00632A14"/>
    <w:rsid w:val="00632D10"/>
    <w:rsid w:val="0063387E"/>
    <w:rsid w:val="00635B65"/>
    <w:rsid w:val="00636ACC"/>
    <w:rsid w:val="00640DDA"/>
    <w:rsid w:val="00642170"/>
    <w:rsid w:val="00651AAE"/>
    <w:rsid w:val="00654015"/>
    <w:rsid w:val="00654BE6"/>
    <w:rsid w:val="00661F19"/>
    <w:rsid w:val="006628A7"/>
    <w:rsid w:val="00664725"/>
    <w:rsid w:val="00670B8E"/>
    <w:rsid w:val="00672545"/>
    <w:rsid w:val="00675369"/>
    <w:rsid w:val="00675772"/>
    <w:rsid w:val="006774CA"/>
    <w:rsid w:val="00684ADB"/>
    <w:rsid w:val="006853F5"/>
    <w:rsid w:val="00687E49"/>
    <w:rsid w:val="00693191"/>
    <w:rsid w:val="00694040"/>
    <w:rsid w:val="006A0A56"/>
    <w:rsid w:val="006A445F"/>
    <w:rsid w:val="006A4466"/>
    <w:rsid w:val="006A6B90"/>
    <w:rsid w:val="006A7394"/>
    <w:rsid w:val="006A7EE5"/>
    <w:rsid w:val="006B4D41"/>
    <w:rsid w:val="006B7197"/>
    <w:rsid w:val="006C7673"/>
    <w:rsid w:val="006D0FBB"/>
    <w:rsid w:val="006D1886"/>
    <w:rsid w:val="006D3E6A"/>
    <w:rsid w:val="006D7644"/>
    <w:rsid w:val="006E5225"/>
    <w:rsid w:val="006E5BE0"/>
    <w:rsid w:val="006F0866"/>
    <w:rsid w:val="006F157D"/>
    <w:rsid w:val="006F4453"/>
    <w:rsid w:val="006F72FB"/>
    <w:rsid w:val="00702690"/>
    <w:rsid w:val="00703C56"/>
    <w:rsid w:val="00705DB5"/>
    <w:rsid w:val="00712271"/>
    <w:rsid w:val="007159D7"/>
    <w:rsid w:val="00723839"/>
    <w:rsid w:val="00726389"/>
    <w:rsid w:val="007335B0"/>
    <w:rsid w:val="00735D99"/>
    <w:rsid w:val="0074355E"/>
    <w:rsid w:val="00743F6A"/>
    <w:rsid w:val="00751897"/>
    <w:rsid w:val="00752307"/>
    <w:rsid w:val="0075360E"/>
    <w:rsid w:val="00753A7E"/>
    <w:rsid w:val="00755C17"/>
    <w:rsid w:val="007604D7"/>
    <w:rsid w:val="00765C53"/>
    <w:rsid w:val="00766294"/>
    <w:rsid w:val="00767255"/>
    <w:rsid w:val="00767E23"/>
    <w:rsid w:val="00786647"/>
    <w:rsid w:val="00796C67"/>
    <w:rsid w:val="007A268B"/>
    <w:rsid w:val="007A494A"/>
    <w:rsid w:val="007A6DFD"/>
    <w:rsid w:val="007A73C6"/>
    <w:rsid w:val="007B0981"/>
    <w:rsid w:val="007B486A"/>
    <w:rsid w:val="007B5DF6"/>
    <w:rsid w:val="007C30BD"/>
    <w:rsid w:val="007C314F"/>
    <w:rsid w:val="007C67D7"/>
    <w:rsid w:val="007D0F3D"/>
    <w:rsid w:val="007D11A0"/>
    <w:rsid w:val="007D28EC"/>
    <w:rsid w:val="007D3785"/>
    <w:rsid w:val="007D698D"/>
    <w:rsid w:val="007D7669"/>
    <w:rsid w:val="007E1168"/>
    <w:rsid w:val="007E2026"/>
    <w:rsid w:val="007F0B2C"/>
    <w:rsid w:val="007F2D49"/>
    <w:rsid w:val="007F62FC"/>
    <w:rsid w:val="0080020B"/>
    <w:rsid w:val="00805665"/>
    <w:rsid w:val="00810A28"/>
    <w:rsid w:val="00812F52"/>
    <w:rsid w:val="0081627D"/>
    <w:rsid w:val="008207D7"/>
    <w:rsid w:val="00826C42"/>
    <w:rsid w:val="008327EE"/>
    <w:rsid w:val="00832A5D"/>
    <w:rsid w:val="00834615"/>
    <w:rsid w:val="008349CC"/>
    <w:rsid w:val="008374B3"/>
    <w:rsid w:val="00842679"/>
    <w:rsid w:val="00844B7A"/>
    <w:rsid w:val="008459A7"/>
    <w:rsid w:val="00846507"/>
    <w:rsid w:val="008475FA"/>
    <w:rsid w:val="00847DCF"/>
    <w:rsid w:val="008609C0"/>
    <w:rsid w:val="00864E17"/>
    <w:rsid w:val="00866F0D"/>
    <w:rsid w:val="00866F7A"/>
    <w:rsid w:val="00867498"/>
    <w:rsid w:val="008712A5"/>
    <w:rsid w:val="00871FBB"/>
    <w:rsid w:val="00872A1A"/>
    <w:rsid w:val="0087598C"/>
    <w:rsid w:val="00880C40"/>
    <w:rsid w:val="00882B25"/>
    <w:rsid w:val="008912AC"/>
    <w:rsid w:val="00891596"/>
    <w:rsid w:val="00892C7E"/>
    <w:rsid w:val="00896D3C"/>
    <w:rsid w:val="008A07C3"/>
    <w:rsid w:val="008A4797"/>
    <w:rsid w:val="008B03D6"/>
    <w:rsid w:val="008B544B"/>
    <w:rsid w:val="008C2951"/>
    <w:rsid w:val="008C4DE1"/>
    <w:rsid w:val="008D1510"/>
    <w:rsid w:val="008D3CAA"/>
    <w:rsid w:val="008D4B71"/>
    <w:rsid w:val="008E59FE"/>
    <w:rsid w:val="008F360E"/>
    <w:rsid w:val="008F3904"/>
    <w:rsid w:val="008F39FA"/>
    <w:rsid w:val="00902D0A"/>
    <w:rsid w:val="0090319C"/>
    <w:rsid w:val="009051C1"/>
    <w:rsid w:val="00912C20"/>
    <w:rsid w:val="00914BF5"/>
    <w:rsid w:val="00926ACA"/>
    <w:rsid w:val="00926EF3"/>
    <w:rsid w:val="00927109"/>
    <w:rsid w:val="0092783A"/>
    <w:rsid w:val="00927B44"/>
    <w:rsid w:val="00930404"/>
    <w:rsid w:val="00930A95"/>
    <w:rsid w:val="009310AA"/>
    <w:rsid w:val="0093137E"/>
    <w:rsid w:val="00933084"/>
    <w:rsid w:val="00937BD8"/>
    <w:rsid w:val="00937F35"/>
    <w:rsid w:val="00942860"/>
    <w:rsid w:val="00954272"/>
    <w:rsid w:val="00954397"/>
    <w:rsid w:val="00956847"/>
    <w:rsid w:val="00961B29"/>
    <w:rsid w:val="009640E4"/>
    <w:rsid w:val="009649B9"/>
    <w:rsid w:val="00965176"/>
    <w:rsid w:val="00965E7A"/>
    <w:rsid w:val="009670E6"/>
    <w:rsid w:val="00972C9A"/>
    <w:rsid w:val="009745C2"/>
    <w:rsid w:val="00974AD7"/>
    <w:rsid w:val="009778F5"/>
    <w:rsid w:val="00980E41"/>
    <w:rsid w:val="00981523"/>
    <w:rsid w:val="00984C9D"/>
    <w:rsid w:val="00986A37"/>
    <w:rsid w:val="0098774F"/>
    <w:rsid w:val="009908B5"/>
    <w:rsid w:val="009939A4"/>
    <w:rsid w:val="00996B82"/>
    <w:rsid w:val="009970B5"/>
    <w:rsid w:val="009A16FA"/>
    <w:rsid w:val="009A3985"/>
    <w:rsid w:val="009A5006"/>
    <w:rsid w:val="009B3C34"/>
    <w:rsid w:val="009B63A3"/>
    <w:rsid w:val="009B666B"/>
    <w:rsid w:val="009B6F9F"/>
    <w:rsid w:val="009B75A9"/>
    <w:rsid w:val="009C1192"/>
    <w:rsid w:val="009D168D"/>
    <w:rsid w:val="009D6050"/>
    <w:rsid w:val="009E149C"/>
    <w:rsid w:val="009E29DF"/>
    <w:rsid w:val="009E2B23"/>
    <w:rsid w:val="009F6C99"/>
    <w:rsid w:val="009F7FE0"/>
    <w:rsid w:val="00A00E04"/>
    <w:rsid w:val="00A02126"/>
    <w:rsid w:val="00A07024"/>
    <w:rsid w:val="00A07052"/>
    <w:rsid w:val="00A07E93"/>
    <w:rsid w:val="00A16EDE"/>
    <w:rsid w:val="00A24EA5"/>
    <w:rsid w:val="00A27524"/>
    <w:rsid w:val="00A31E8F"/>
    <w:rsid w:val="00A32634"/>
    <w:rsid w:val="00A4335D"/>
    <w:rsid w:val="00A438FC"/>
    <w:rsid w:val="00A46797"/>
    <w:rsid w:val="00A46E31"/>
    <w:rsid w:val="00A46E3D"/>
    <w:rsid w:val="00A5063F"/>
    <w:rsid w:val="00A50712"/>
    <w:rsid w:val="00A56EBB"/>
    <w:rsid w:val="00A57600"/>
    <w:rsid w:val="00A607B1"/>
    <w:rsid w:val="00A67458"/>
    <w:rsid w:val="00A72C7E"/>
    <w:rsid w:val="00A761DA"/>
    <w:rsid w:val="00A77BBE"/>
    <w:rsid w:val="00A854D7"/>
    <w:rsid w:val="00A86485"/>
    <w:rsid w:val="00A86FE0"/>
    <w:rsid w:val="00A90055"/>
    <w:rsid w:val="00A913FD"/>
    <w:rsid w:val="00A9297C"/>
    <w:rsid w:val="00A94BEC"/>
    <w:rsid w:val="00A95886"/>
    <w:rsid w:val="00A96559"/>
    <w:rsid w:val="00A9773A"/>
    <w:rsid w:val="00AA041A"/>
    <w:rsid w:val="00AA1271"/>
    <w:rsid w:val="00AA1A8D"/>
    <w:rsid w:val="00AA1E08"/>
    <w:rsid w:val="00AA363E"/>
    <w:rsid w:val="00AA4570"/>
    <w:rsid w:val="00AB3B32"/>
    <w:rsid w:val="00AB54C7"/>
    <w:rsid w:val="00AB608A"/>
    <w:rsid w:val="00AC519D"/>
    <w:rsid w:val="00AC5F29"/>
    <w:rsid w:val="00AD6943"/>
    <w:rsid w:val="00AF7BEF"/>
    <w:rsid w:val="00B01228"/>
    <w:rsid w:val="00B016AB"/>
    <w:rsid w:val="00B03320"/>
    <w:rsid w:val="00B03662"/>
    <w:rsid w:val="00B0522C"/>
    <w:rsid w:val="00B06459"/>
    <w:rsid w:val="00B16241"/>
    <w:rsid w:val="00B163CE"/>
    <w:rsid w:val="00B178C2"/>
    <w:rsid w:val="00B21178"/>
    <w:rsid w:val="00B22724"/>
    <w:rsid w:val="00B243B5"/>
    <w:rsid w:val="00B26D93"/>
    <w:rsid w:val="00B32062"/>
    <w:rsid w:val="00B32CD4"/>
    <w:rsid w:val="00B35BFF"/>
    <w:rsid w:val="00B37203"/>
    <w:rsid w:val="00B4139C"/>
    <w:rsid w:val="00B42016"/>
    <w:rsid w:val="00B428F1"/>
    <w:rsid w:val="00B45FF7"/>
    <w:rsid w:val="00B46D3A"/>
    <w:rsid w:val="00B510E7"/>
    <w:rsid w:val="00B535F7"/>
    <w:rsid w:val="00B717C9"/>
    <w:rsid w:val="00B7417A"/>
    <w:rsid w:val="00B77799"/>
    <w:rsid w:val="00B8079A"/>
    <w:rsid w:val="00B81EAD"/>
    <w:rsid w:val="00B838EF"/>
    <w:rsid w:val="00B841F4"/>
    <w:rsid w:val="00B873EB"/>
    <w:rsid w:val="00BA04C1"/>
    <w:rsid w:val="00BA1B77"/>
    <w:rsid w:val="00BA3033"/>
    <w:rsid w:val="00BA308F"/>
    <w:rsid w:val="00BB2BE8"/>
    <w:rsid w:val="00BB2C71"/>
    <w:rsid w:val="00BB5C22"/>
    <w:rsid w:val="00BC29CF"/>
    <w:rsid w:val="00BD3B9F"/>
    <w:rsid w:val="00BD52C8"/>
    <w:rsid w:val="00BD65C8"/>
    <w:rsid w:val="00BD71A3"/>
    <w:rsid w:val="00BD76AE"/>
    <w:rsid w:val="00BD7D57"/>
    <w:rsid w:val="00BE40A0"/>
    <w:rsid w:val="00BE6037"/>
    <w:rsid w:val="00BF009E"/>
    <w:rsid w:val="00BF3483"/>
    <w:rsid w:val="00BF6D08"/>
    <w:rsid w:val="00C017D3"/>
    <w:rsid w:val="00C032A2"/>
    <w:rsid w:val="00C0574A"/>
    <w:rsid w:val="00C05FF4"/>
    <w:rsid w:val="00C07671"/>
    <w:rsid w:val="00C133C6"/>
    <w:rsid w:val="00C2068D"/>
    <w:rsid w:val="00C23121"/>
    <w:rsid w:val="00C23201"/>
    <w:rsid w:val="00C33AB4"/>
    <w:rsid w:val="00C37980"/>
    <w:rsid w:val="00C42B18"/>
    <w:rsid w:val="00C522F1"/>
    <w:rsid w:val="00C5335C"/>
    <w:rsid w:val="00C54B05"/>
    <w:rsid w:val="00C644FF"/>
    <w:rsid w:val="00C65B25"/>
    <w:rsid w:val="00C66767"/>
    <w:rsid w:val="00C66F03"/>
    <w:rsid w:val="00C71089"/>
    <w:rsid w:val="00C7391C"/>
    <w:rsid w:val="00C7576E"/>
    <w:rsid w:val="00C76324"/>
    <w:rsid w:val="00C77F6A"/>
    <w:rsid w:val="00C8099A"/>
    <w:rsid w:val="00C8149F"/>
    <w:rsid w:val="00C81879"/>
    <w:rsid w:val="00C8312C"/>
    <w:rsid w:val="00C86973"/>
    <w:rsid w:val="00C905A4"/>
    <w:rsid w:val="00C907B7"/>
    <w:rsid w:val="00C94659"/>
    <w:rsid w:val="00CA636D"/>
    <w:rsid w:val="00CB1654"/>
    <w:rsid w:val="00CC1000"/>
    <w:rsid w:val="00CC1221"/>
    <w:rsid w:val="00CC200F"/>
    <w:rsid w:val="00CC4CEE"/>
    <w:rsid w:val="00CD3635"/>
    <w:rsid w:val="00CE04CD"/>
    <w:rsid w:val="00CE1544"/>
    <w:rsid w:val="00CE2A47"/>
    <w:rsid w:val="00CE4704"/>
    <w:rsid w:val="00CE54C5"/>
    <w:rsid w:val="00CE5A19"/>
    <w:rsid w:val="00CF6D29"/>
    <w:rsid w:val="00D02BDE"/>
    <w:rsid w:val="00D10B28"/>
    <w:rsid w:val="00D1185C"/>
    <w:rsid w:val="00D14584"/>
    <w:rsid w:val="00D14D2C"/>
    <w:rsid w:val="00D21AB1"/>
    <w:rsid w:val="00D223FA"/>
    <w:rsid w:val="00D22B94"/>
    <w:rsid w:val="00D2599E"/>
    <w:rsid w:val="00D26B1B"/>
    <w:rsid w:val="00D30CF2"/>
    <w:rsid w:val="00D31ECA"/>
    <w:rsid w:val="00D36007"/>
    <w:rsid w:val="00D36D0F"/>
    <w:rsid w:val="00D47AA5"/>
    <w:rsid w:val="00D52E99"/>
    <w:rsid w:val="00D55414"/>
    <w:rsid w:val="00D62E91"/>
    <w:rsid w:val="00D73830"/>
    <w:rsid w:val="00D74084"/>
    <w:rsid w:val="00D74852"/>
    <w:rsid w:val="00D84DB1"/>
    <w:rsid w:val="00D87760"/>
    <w:rsid w:val="00D877ED"/>
    <w:rsid w:val="00D90F72"/>
    <w:rsid w:val="00D91516"/>
    <w:rsid w:val="00D97043"/>
    <w:rsid w:val="00DA2C4B"/>
    <w:rsid w:val="00DB1D2E"/>
    <w:rsid w:val="00DB2FE2"/>
    <w:rsid w:val="00DB3346"/>
    <w:rsid w:val="00DB4E00"/>
    <w:rsid w:val="00DB6EC6"/>
    <w:rsid w:val="00DB783C"/>
    <w:rsid w:val="00DC7BA5"/>
    <w:rsid w:val="00DD584D"/>
    <w:rsid w:val="00DE1EE2"/>
    <w:rsid w:val="00DE3C64"/>
    <w:rsid w:val="00DF12D5"/>
    <w:rsid w:val="00E10762"/>
    <w:rsid w:val="00E12E43"/>
    <w:rsid w:val="00E12EB8"/>
    <w:rsid w:val="00E16E7E"/>
    <w:rsid w:val="00E17BA8"/>
    <w:rsid w:val="00E2153F"/>
    <w:rsid w:val="00E3089B"/>
    <w:rsid w:val="00E30F3D"/>
    <w:rsid w:val="00E35EE9"/>
    <w:rsid w:val="00E447EC"/>
    <w:rsid w:val="00E46BC9"/>
    <w:rsid w:val="00E53AAE"/>
    <w:rsid w:val="00E55EDA"/>
    <w:rsid w:val="00E62DE1"/>
    <w:rsid w:val="00E63ED0"/>
    <w:rsid w:val="00E6721B"/>
    <w:rsid w:val="00E71C0E"/>
    <w:rsid w:val="00E73BC0"/>
    <w:rsid w:val="00E75765"/>
    <w:rsid w:val="00E779A2"/>
    <w:rsid w:val="00E825BA"/>
    <w:rsid w:val="00E83073"/>
    <w:rsid w:val="00E83487"/>
    <w:rsid w:val="00E837E0"/>
    <w:rsid w:val="00E84B9C"/>
    <w:rsid w:val="00E91B2C"/>
    <w:rsid w:val="00E93F9B"/>
    <w:rsid w:val="00EA11E7"/>
    <w:rsid w:val="00EA3BA6"/>
    <w:rsid w:val="00EA648F"/>
    <w:rsid w:val="00EB20EE"/>
    <w:rsid w:val="00EB2ED5"/>
    <w:rsid w:val="00EB5A21"/>
    <w:rsid w:val="00EB635C"/>
    <w:rsid w:val="00EC0357"/>
    <w:rsid w:val="00EC1468"/>
    <w:rsid w:val="00EC1998"/>
    <w:rsid w:val="00EC1C47"/>
    <w:rsid w:val="00EC3B30"/>
    <w:rsid w:val="00ED2D01"/>
    <w:rsid w:val="00ED4FC6"/>
    <w:rsid w:val="00F04601"/>
    <w:rsid w:val="00F103C5"/>
    <w:rsid w:val="00F17607"/>
    <w:rsid w:val="00F23F1E"/>
    <w:rsid w:val="00F246E3"/>
    <w:rsid w:val="00F27D1C"/>
    <w:rsid w:val="00F34257"/>
    <w:rsid w:val="00F54837"/>
    <w:rsid w:val="00F578A0"/>
    <w:rsid w:val="00F579AF"/>
    <w:rsid w:val="00F6064B"/>
    <w:rsid w:val="00F6174F"/>
    <w:rsid w:val="00F65ADF"/>
    <w:rsid w:val="00F70044"/>
    <w:rsid w:val="00F81B3C"/>
    <w:rsid w:val="00F833D5"/>
    <w:rsid w:val="00F8410B"/>
    <w:rsid w:val="00F866BE"/>
    <w:rsid w:val="00F86ADB"/>
    <w:rsid w:val="00F976C8"/>
    <w:rsid w:val="00FA4CC0"/>
    <w:rsid w:val="00FA608A"/>
    <w:rsid w:val="00FA6A0F"/>
    <w:rsid w:val="00FB5D27"/>
    <w:rsid w:val="00FB6BFC"/>
    <w:rsid w:val="00FC722A"/>
    <w:rsid w:val="00FC76D7"/>
    <w:rsid w:val="00FC7C67"/>
    <w:rsid w:val="00FD0501"/>
    <w:rsid w:val="00FD1567"/>
    <w:rsid w:val="00FE3B05"/>
    <w:rsid w:val="00FE429C"/>
    <w:rsid w:val="00FE42BD"/>
    <w:rsid w:val="00FE5D2B"/>
    <w:rsid w:val="00FE64B8"/>
    <w:rsid w:val="00FF1773"/>
    <w:rsid w:val="022FE7C4"/>
    <w:rsid w:val="02707D9A"/>
    <w:rsid w:val="030F60C0"/>
    <w:rsid w:val="045E82E8"/>
    <w:rsid w:val="04D95725"/>
    <w:rsid w:val="054724D7"/>
    <w:rsid w:val="0686B02E"/>
    <w:rsid w:val="07130B8F"/>
    <w:rsid w:val="07446540"/>
    <w:rsid w:val="096ED7E9"/>
    <w:rsid w:val="09B62B92"/>
    <w:rsid w:val="0A0B52F6"/>
    <w:rsid w:val="0B2E2B79"/>
    <w:rsid w:val="0C34E028"/>
    <w:rsid w:val="0D2AE77D"/>
    <w:rsid w:val="0DB3C96D"/>
    <w:rsid w:val="0DCA4991"/>
    <w:rsid w:val="0EF47044"/>
    <w:rsid w:val="1066BA09"/>
    <w:rsid w:val="10965443"/>
    <w:rsid w:val="121512EF"/>
    <w:rsid w:val="13482854"/>
    <w:rsid w:val="13BCC794"/>
    <w:rsid w:val="1462AB3E"/>
    <w:rsid w:val="14B57DE3"/>
    <w:rsid w:val="14B64DCB"/>
    <w:rsid w:val="151ED815"/>
    <w:rsid w:val="153A62DC"/>
    <w:rsid w:val="16CF9F35"/>
    <w:rsid w:val="1791FA1B"/>
    <w:rsid w:val="18ECCC9F"/>
    <w:rsid w:val="1909CA4C"/>
    <w:rsid w:val="198FE336"/>
    <w:rsid w:val="19D38CB9"/>
    <w:rsid w:val="19F78884"/>
    <w:rsid w:val="1B1D07F8"/>
    <w:rsid w:val="1B85DE5F"/>
    <w:rsid w:val="1B864787"/>
    <w:rsid w:val="1C26C8C8"/>
    <w:rsid w:val="1CBEBC88"/>
    <w:rsid w:val="1D3DFB55"/>
    <w:rsid w:val="1DA9D142"/>
    <w:rsid w:val="1DC06138"/>
    <w:rsid w:val="1E321FDC"/>
    <w:rsid w:val="1F9693F6"/>
    <w:rsid w:val="2003EF21"/>
    <w:rsid w:val="20944D33"/>
    <w:rsid w:val="20F968A2"/>
    <w:rsid w:val="2172DCD1"/>
    <w:rsid w:val="21C31878"/>
    <w:rsid w:val="2233A5A8"/>
    <w:rsid w:val="22572B70"/>
    <w:rsid w:val="225E6512"/>
    <w:rsid w:val="22E5A87C"/>
    <w:rsid w:val="23105330"/>
    <w:rsid w:val="239E3F1B"/>
    <w:rsid w:val="2451E884"/>
    <w:rsid w:val="2466A59C"/>
    <w:rsid w:val="24C3FFD5"/>
    <w:rsid w:val="2530F995"/>
    <w:rsid w:val="253FF572"/>
    <w:rsid w:val="256A3D17"/>
    <w:rsid w:val="25BDAC17"/>
    <w:rsid w:val="267EDE4A"/>
    <w:rsid w:val="270B2B0D"/>
    <w:rsid w:val="27253B61"/>
    <w:rsid w:val="27EED822"/>
    <w:rsid w:val="2829B61D"/>
    <w:rsid w:val="2890EC85"/>
    <w:rsid w:val="28F3439D"/>
    <w:rsid w:val="293DD8CE"/>
    <w:rsid w:val="2A494F4C"/>
    <w:rsid w:val="2B24EF1A"/>
    <w:rsid w:val="2BE37A08"/>
    <w:rsid w:val="2C4402BA"/>
    <w:rsid w:val="2D02DF00"/>
    <w:rsid w:val="2D323169"/>
    <w:rsid w:val="2F5EE4D7"/>
    <w:rsid w:val="2FA4851A"/>
    <w:rsid w:val="3130C99D"/>
    <w:rsid w:val="31D6C651"/>
    <w:rsid w:val="327D763C"/>
    <w:rsid w:val="32CAB697"/>
    <w:rsid w:val="3432D561"/>
    <w:rsid w:val="356DF9B3"/>
    <w:rsid w:val="3696D337"/>
    <w:rsid w:val="36D86BD7"/>
    <w:rsid w:val="373F5574"/>
    <w:rsid w:val="3774EF0A"/>
    <w:rsid w:val="37895B54"/>
    <w:rsid w:val="389FCDC8"/>
    <w:rsid w:val="38D1A3BD"/>
    <w:rsid w:val="3B045C5B"/>
    <w:rsid w:val="3F057592"/>
    <w:rsid w:val="3FF1AABF"/>
    <w:rsid w:val="402EF950"/>
    <w:rsid w:val="40878DB1"/>
    <w:rsid w:val="40CE9FCF"/>
    <w:rsid w:val="40F26115"/>
    <w:rsid w:val="4107C2C0"/>
    <w:rsid w:val="413B5066"/>
    <w:rsid w:val="4191CB36"/>
    <w:rsid w:val="4197C7E8"/>
    <w:rsid w:val="41B3A895"/>
    <w:rsid w:val="4254ECDB"/>
    <w:rsid w:val="4430E2DF"/>
    <w:rsid w:val="450D2292"/>
    <w:rsid w:val="455A0198"/>
    <w:rsid w:val="4560D1DA"/>
    <w:rsid w:val="45B50AA3"/>
    <w:rsid w:val="46F0D261"/>
    <w:rsid w:val="4848E0D9"/>
    <w:rsid w:val="486E9E78"/>
    <w:rsid w:val="48BC3F49"/>
    <w:rsid w:val="49EC0173"/>
    <w:rsid w:val="4A1221AB"/>
    <w:rsid w:val="4A3A8BF0"/>
    <w:rsid w:val="4B296E40"/>
    <w:rsid w:val="4B8C1D25"/>
    <w:rsid w:val="4C00BE72"/>
    <w:rsid w:val="4C332EA0"/>
    <w:rsid w:val="4C3DA5C7"/>
    <w:rsid w:val="4C472360"/>
    <w:rsid w:val="4C6BA9F9"/>
    <w:rsid w:val="4D3CCDD0"/>
    <w:rsid w:val="4D9AF76D"/>
    <w:rsid w:val="4DC7E30E"/>
    <w:rsid w:val="4E644930"/>
    <w:rsid w:val="4F2BAAF4"/>
    <w:rsid w:val="500BF6B9"/>
    <w:rsid w:val="50E8995A"/>
    <w:rsid w:val="5143200A"/>
    <w:rsid w:val="51EFC2E6"/>
    <w:rsid w:val="52FFCCEE"/>
    <w:rsid w:val="53BD6492"/>
    <w:rsid w:val="53C52A4B"/>
    <w:rsid w:val="53FC862B"/>
    <w:rsid w:val="5543FC7F"/>
    <w:rsid w:val="563D12EB"/>
    <w:rsid w:val="566A3108"/>
    <w:rsid w:val="56EBF93F"/>
    <w:rsid w:val="57A97931"/>
    <w:rsid w:val="57D0310D"/>
    <w:rsid w:val="58892001"/>
    <w:rsid w:val="5A108EEB"/>
    <w:rsid w:val="5AC7E534"/>
    <w:rsid w:val="5AF0878B"/>
    <w:rsid w:val="5B295187"/>
    <w:rsid w:val="5BC238DC"/>
    <w:rsid w:val="5BDD96F0"/>
    <w:rsid w:val="5CE9E463"/>
    <w:rsid w:val="5D1475C8"/>
    <w:rsid w:val="5D9B6B70"/>
    <w:rsid w:val="5E04BD08"/>
    <w:rsid w:val="5FC0FA60"/>
    <w:rsid w:val="5FD1176E"/>
    <w:rsid w:val="60C49AC7"/>
    <w:rsid w:val="61814D9D"/>
    <w:rsid w:val="61F81A23"/>
    <w:rsid w:val="6305058D"/>
    <w:rsid w:val="633658D0"/>
    <w:rsid w:val="63508D4B"/>
    <w:rsid w:val="63B837AE"/>
    <w:rsid w:val="63FA6B72"/>
    <w:rsid w:val="647BAD78"/>
    <w:rsid w:val="65182C7E"/>
    <w:rsid w:val="65B5890E"/>
    <w:rsid w:val="660F535F"/>
    <w:rsid w:val="66385700"/>
    <w:rsid w:val="66E7C9D9"/>
    <w:rsid w:val="675D0609"/>
    <w:rsid w:val="68AFDCD2"/>
    <w:rsid w:val="69B09933"/>
    <w:rsid w:val="6B83C73E"/>
    <w:rsid w:val="6CC64E05"/>
    <w:rsid w:val="6E91905B"/>
    <w:rsid w:val="6E976B21"/>
    <w:rsid w:val="6FCB84F7"/>
    <w:rsid w:val="70CE9193"/>
    <w:rsid w:val="70E79C82"/>
    <w:rsid w:val="7108C591"/>
    <w:rsid w:val="71B2210B"/>
    <w:rsid w:val="7222E495"/>
    <w:rsid w:val="7284A519"/>
    <w:rsid w:val="72B9874C"/>
    <w:rsid w:val="73CC8F36"/>
    <w:rsid w:val="73DFDB3A"/>
    <w:rsid w:val="74068C5D"/>
    <w:rsid w:val="75E835A5"/>
    <w:rsid w:val="76FF3421"/>
    <w:rsid w:val="770C2933"/>
    <w:rsid w:val="77149F1F"/>
    <w:rsid w:val="77463BB5"/>
    <w:rsid w:val="7822244E"/>
    <w:rsid w:val="78F932B6"/>
    <w:rsid w:val="79613BB7"/>
    <w:rsid w:val="79EBCB9F"/>
    <w:rsid w:val="7A92E800"/>
    <w:rsid w:val="7B3F1FC1"/>
    <w:rsid w:val="7B718EAE"/>
    <w:rsid w:val="7B99B0F4"/>
    <w:rsid w:val="7C277278"/>
    <w:rsid w:val="7D8887C2"/>
    <w:rsid w:val="7D8BE166"/>
    <w:rsid w:val="7DEBCEE8"/>
    <w:rsid w:val="7E6BF177"/>
    <w:rsid w:val="7EDA81A3"/>
    <w:rsid w:val="7F230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SV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59BDDB"/>
  <w15:docId w15:val="{72F06E15-FC5F-48B8-844F-24482CE49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hAnsi="Times" w:eastAsia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1298F"/>
    <w:pPr>
      <w:overflowPunct w:val="0"/>
      <w:autoSpaceDE w:val="0"/>
      <w:autoSpaceDN w:val="0"/>
      <w:adjustRightInd w:val="0"/>
      <w:spacing w:after="240"/>
      <w:textAlignment w:val="baseline"/>
    </w:pPr>
    <w:rPr>
      <w:rFonts w:ascii="Helvetica" w:hAnsi="Helvetica"/>
      <w:sz w:val="22"/>
      <w:lang w:val="es-SV" w:eastAsia="en-US"/>
    </w:rPr>
  </w:style>
  <w:style w:type="paragraph" w:styleId="Ttulo1">
    <w:name w:val="heading 1"/>
    <w:basedOn w:val="Normal"/>
    <w:next w:val="Ttulo2"/>
    <w:qFormat/>
    <w:rsid w:val="00BA1B77"/>
    <w:pPr>
      <w:spacing w:before="240"/>
      <w:jc w:val="center"/>
      <w:outlineLvl w:val="0"/>
    </w:pPr>
    <w:rPr>
      <w:rFonts w:ascii="Arial" w:hAnsi="Arial"/>
      <w:b/>
      <w:caps/>
      <w:sz w:val="36"/>
    </w:rPr>
  </w:style>
  <w:style w:type="paragraph" w:styleId="Ttulo2">
    <w:name w:val="heading 2"/>
    <w:basedOn w:val="Normal"/>
    <w:next w:val="Normal"/>
    <w:qFormat/>
    <w:rsid w:val="00BA1B77"/>
    <w:pPr>
      <w:keepNext/>
      <w:outlineLvl w:val="1"/>
    </w:pPr>
    <w:rPr>
      <w:b/>
      <w:sz w:val="26"/>
    </w:rPr>
  </w:style>
  <w:style w:type="paragraph" w:styleId="Ttulo3">
    <w:name w:val="heading 3"/>
    <w:basedOn w:val="Normal"/>
    <w:next w:val="Normal"/>
    <w:qFormat/>
    <w:rsid w:val="00BA1B77"/>
    <w:pPr>
      <w:keepNext/>
      <w:outlineLvl w:val="2"/>
    </w:pPr>
    <w:rPr>
      <w:b/>
    </w:rPr>
  </w:style>
  <w:style w:type="paragraph" w:styleId="Ttulo4">
    <w:name w:val="heading 4"/>
    <w:basedOn w:val="Normal"/>
    <w:next w:val="Sangranormal"/>
    <w:qFormat/>
    <w:rsid w:val="00BA1B77"/>
    <w:pPr>
      <w:keepNext/>
      <w:ind w:left="547"/>
      <w:outlineLvl w:val="3"/>
    </w:pPr>
    <w:rPr>
      <w:b/>
    </w:rPr>
  </w:style>
  <w:style w:type="paragraph" w:styleId="Ttulo5">
    <w:name w:val="heading 5"/>
    <w:basedOn w:val="Normal"/>
    <w:next w:val="Sangranormal"/>
    <w:qFormat/>
    <w:rsid w:val="00BA1B77"/>
    <w:pPr>
      <w:ind w:left="720"/>
      <w:outlineLvl w:val="4"/>
    </w:pPr>
    <w:rPr>
      <w:rFonts w:ascii="Times" w:hAnsi="Times"/>
      <w:b/>
      <w:sz w:val="20"/>
    </w:rPr>
  </w:style>
  <w:style w:type="paragraph" w:styleId="Ttulo6">
    <w:name w:val="heading 6"/>
    <w:basedOn w:val="Normal"/>
    <w:next w:val="Sangranormal"/>
    <w:qFormat/>
    <w:rsid w:val="00BA1B77"/>
    <w:pPr>
      <w:ind w:left="720"/>
      <w:outlineLvl w:val="5"/>
    </w:pPr>
    <w:rPr>
      <w:rFonts w:ascii="Times" w:hAnsi="Times"/>
      <w:sz w:val="20"/>
      <w:u w:val="single"/>
    </w:rPr>
  </w:style>
  <w:style w:type="paragraph" w:styleId="Ttulo7">
    <w:name w:val="heading 7"/>
    <w:basedOn w:val="Normal"/>
    <w:next w:val="Sangranormal"/>
    <w:qFormat/>
    <w:rsid w:val="00BA1B77"/>
    <w:pPr>
      <w:ind w:left="720"/>
      <w:outlineLvl w:val="6"/>
    </w:pPr>
    <w:rPr>
      <w:rFonts w:ascii="Times" w:hAnsi="Times"/>
      <w:i/>
      <w:sz w:val="20"/>
    </w:rPr>
  </w:style>
  <w:style w:type="paragraph" w:styleId="Ttulo8">
    <w:name w:val="heading 8"/>
    <w:basedOn w:val="Normal"/>
    <w:next w:val="Sangranormal"/>
    <w:qFormat/>
    <w:rsid w:val="00BA1B77"/>
    <w:pPr>
      <w:ind w:left="720"/>
      <w:outlineLvl w:val="7"/>
    </w:pPr>
    <w:rPr>
      <w:rFonts w:ascii="Times" w:hAnsi="Times"/>
      <w:i/>
      <w:sz w:val="20"/>
    </w:rPr>
  </w:style>
  <w:style w:type="paragraph" w:styleId="Ttulo9">
    <w:name w:val="heading 9"/>
    <w:basedOn w:val="Normal"/>
    <w:next w:val="Sangranormal"/>
    <w:qFormat/>
    <w:rsid w:val="00BA1B77"/>
    <w:pPr>
      <w:ind w:left="720"/>
      <w:outlineLvl w:val="8"/>
    </w:pPr>
    <w:rPr>
      <w:rFonts w:ascii="Times" w:hAnsi="Times"/>
      <w:i/>
      <w:sz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angranormal">
    <w:name w:val="Normal Indent"/>
    <w:basedOn w:val="Normal"/>
    <w:rsid w:val="00BA1B77"/>
    <w:pPr>
      <w:ind w:left="360"/>
    </w:pPr>
  </w:style>
  <w:style w:type="paragraph" w:styleId="TDC4">
    <w:name w:val="toc 4"/>
    <w:basedOn w:val="TDC1"/>
    <w:semiHidden/>
    <w:rsid w:val="00BA1B77"/>
    <w:pPr>
      <w:ind w:left="3240" w:right="1200"/>
    </w:pPr>
  </w:style>
  <w:style w:type="paragraph" w:styleId="TDC1">
    <w:name w:val="toc 1"/>
    <w:basedOn w:val="Normal"/>
    <w:semiHidden/>
    <w:rsid w:val="00BA1B77"/>
    <w:pPr>
      <w:keepNext/>
      <w:keepLines/>
      <w:tabs>
        <w:tab w:val="right" w:leader="dot" w:pos="8400"/>
      </w:tabs>
      <w:ind w:left="2160"/>
    </w:pPr>
  </w:style>
  <w:style w:type="paragraph" w:styleId="TDC3">
    <w:name w:val="toc 3"/>
    <w:basedOn w:val="TDC2"/>
    <w:semiHidden/>
    <w:rsid w:val="00BA1B77"/>
    <w:pPr>
      <w:ind w:left="2880"/>
    </w:pPr>
  </w:style>
  <w:style w:type="paragraph" w:styleId="TDC2">
    <w:name w:val="toc 2"/>
    <w:basedOn w:val="TDC1"/>
    <w:semiHidden/>
    <w:rsid w:val="00BA1B77"/>
    <w:pPr>
      <w:ind w:left="2520" w:right="1200"/>
    </w:pPr>
  </w:style>
  <w:style w:type="paragraph" w:styleId="Piedepgina">
    <w:name w:val="footer"/>
    <w:basedOn w:val="Normal"/>
    <w:link w:val="PiedepginaCar"/>
    <w:rsid w:val="00BA1B77"/>
    <w:pPr>
      <w:tabs>
        <w:tab w:val="center" w:pos="4666"/>
        <w:tab w:val="right" w:pos="9360"/>
      </w:tabs>
      <w:spacing w:after="0" w:line="180" w:lineRule="exact"/>
    </w:pPr>
    <w:rPr>
      <w:sz w:val="12"/>
    </w:rPr>
  </w:style>
  <w:style w:type="paragraph" w:styleId="Encabezado">
    <w:name w:val="header"/>
    <w:basedOn w:val="Normal"/>
    <w:link w:val="EncabezadoCar"/>
    <w:uiPriority w:val="99"/>
    <w:rsid w:val="00BA1B77"/>
    <w:pPr>
      <w:tabs>
        <w:tab w:val="left" w:pos="8400"/>
      </w:tabs>
    </w:pPr>
  </w:style>
  <w:style w:type="character" w:styleId="Refdenotaalpie">
    <w:name w:val="footnote reference"/>
    <w:basedOn w:val="Fuentedeprrafopredeter"/>
    <w:semiHidden/>
    <w:rsid w:val="00BA1B77"/>
    <w:rPr>
      <w:position w:val="6"/>
      <w:sz w:val="16"/>
    </w:rPr>
  </w:style>
  <w:style w:type="paragraph" w:styleId="Textonotapie">
    <w:name w:val="footnote text"/>
    <w:basedOn w:val="Normal"/>
    <w:semiHidden/>
    <w:rsid w:val="00BA1B77"/>
    <w:rPr>
      <w:sz w:val="20"/>
    </w:rPr>
  </w:style>
  <w:style w:type="paragraph" w:styleId="formcaption5pt" w:customStyle="1">
    <w:name w:val="form caption 5pt"/>
    <w:basedOn w:val="Normal"/>
    <w:rsid w:val="00BA1B77"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 w:customStyle="1">
    <w:name w:val="guidelines 11pt"/>
    <w:basedOn w:val="formhead9pt"/>
    <w:rsid w:val="00BA1B77"/>
    <w:rPr>
      <w:sz w:val="22"/>
    </w:rPr>
  </w:style>
  <w:style w:type="paragraph" w:styleId="formhead9pt" w:customStyle="1">
    <w:name w:val="form head 9pt"/>
    <w:basedOn w:val="Normalt"/>
    <w:rsid w:val="00BA1B77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 w:customStyle="1">
    <w:name w:val="Normalt"/>
    <w:basedOn w:val="Normal"/>
    <w:rsid w:val="00BA1B77"/>
    <w:rPr>
      <w:rFonts w:ascii="Times" w:hAnsi="Times"/>
    </w:rPr>
  </w:style>
  <w:style w:type="paragraph" w:styleId="guidelineleft" w:customStyle="1">
    <w:name w:val="guideline left"/>
    <w:basedOn w:val="Normal"/>
    <w:rsid w:val="00BA1B77"/>
    <w:pPr>
      <w:spacing w:before="60" w:after="60"/>
    </w:pPr>
    <w:rPr>
      <w:b/>
      <w:sz w:val="18"/>
    </w:rPr>
  </w:style>
  <w:style w:type="paragraph" w:styleId="formspace" w:customStyle="1">
    <w:name w:val="form space"/>
    <w:basedOn w:val="Normal"/>
    <w:rsid w:val="00BA1B77"/>
    <w:pPr>
      <w:spacing w:before="60" w:after="60"/>
    </w:pPr>
    <w:rPr>
      <w:sz w:val="18"/>
    </w:rPr>
  </w:style>
  <w:style w:type="paragraph" w:styleId="heading4t" w:customStyle="1">
    <w:name w:val="heading 4t"/>
    <w:basedOn w:val="heading3t"/>
    <w:next w:val="Sangranormal"/>
    <w:rsid w:val="00BA1B77"/>
    <w:pPr>
      <w:ind w:left="547"/>
    </w:pPr>
  </w:style>
  <w:style w:type="paragraph" w:styleId="heading3t" w:customStyle="1">
    <w:name w:val="heading 3t"/>
    <w:basedOn w:val="Ttulo1"/>
    <w:next w:val="Normalt"/>
    <w:rsid w:val="00BA1B77"/>
    <w:pPr>
      <w:keepNext/>
      <w:jc w:val="left"/>
      <w:outlineLvl w:val="9"/>
    </w:pPr>
    <w:rPr>
      <w:rFonts w:ascii="Times" w:hAnsi="Times"/>
      <w:caps w:val="0"/>
      <w:sz w:val="22"/>
    </w:rPr>
  </w:style>
  <w:style w:type="paragraph" w:styleId="heading2t" w:customStyle="1">
    <w:name w:val="heading 2t"/>
    <w:basedOn w:val="Ttulo1"/>
    <w:next w:val="Normalt"/>
    <w:rsid w:val="00BA1B77"/>
    <w:pPr>
      <w:keepNext/>
      <w:jc w:val="left"/>
      <w:outlineLvl w:val="9"/>
    </w:pPr>
    <w:rPr>
      <w:rFonts w:ascii="Times" w:hAnsi="Times"/>
      <w:caps w:val="0"/>
      <w:sz w:val="26"/>
    </w:rPr>
  </w:style>
  <w:style w:type="paragraph" w:styleId="instruction" w:customStyle="1">
    <w:name w:val="instruction"/>
    <w:basedOn w:val="Normalt"/>
    <w:rsid w:val="00BA1B77"/>
    <w:pPr>
      <w:ind w:left="-115"/>
      <w:jc w:val="both"/>
    </w:pPr>
  </w:style>
  <w:style w:type="paragraph" w:styleId="checklist1line" w:customStyle="1">
    <w:name w:val="checklist 1line"/>
    <w:basedOn w:val="checklistpara"/>
    <w:rsid w:val="00BA1B77"/>
    <w:pPr>
      <w:spacing w:before="120" w:after="120"/>
    </w:pPr>
    <w:rPr>
      <w:rFonts w:ascii="Times" w:hAnsi="Times"/>
    </w:rPr>
  </w:style>
  <w:style w:type="paragraph" w:styleId="checklistpara" w:customStyle="1">
    <w:name w:val="checklist para"/>
    <w:basedOn w:val="formspace"/>
    <w:rsid w:val="00BA1B77"/>
    <w:pPr>
      <w:spacing w:before="0" w:after="240"/>
    </w:pPr>
  </w:style>
  <w:style w:type="paragraph" w:styleId="Text-bullet" w:customStyle="1">
    <w:name w:val="Text - bullet"/>
    <w:basedOn w:val="Normal"/>
    <w:rsid w:val="00BA1B77"/>
    <w:pPr>
      <w:ind w:left="835" w:hanging="274"/>
    </w:pPr>
  </w:style>
  <w:style w:type="paragraph" w:styleId="Text-bullettight" w:customStyle="1">
    <w:name w:val="Text - bullet tight"/>
    <w:basedOn w:val="Text-bullet"/>
    <w:rsid w:val="00BA1B77"/>
    <w:pPr>
      <w:spacing w:after="0"/>
    </w:pPr>
  </w:style>
  <w:style w:type="paragraph" w:styleId="NormalIndent-t" w:customStyle="1">
    <w:name w:val="Normal Indent-t"/>
    <w:basedOn w:val="Sangranormal"/>
    <w:rsid w:val="00BA1B77"/>
    <w:rPr>
      <w:rFonts w:ascii="Times" w:hAnsi="Times"/>
    </w:rPr>
  </w:style>
  <w:style w:type="paragraph" w:styleId="Text-bulletsub" w:customStyle="1">
    <w:name w:val="Text - bullet sub"/>
    <w:basedOn w:val="Text-bullet"/>
    <w:rsid w:val="00BA1B77"/>
    <w:pPr>
      <w:ind w:left="1094"/>
    </w:pPr>
  </w:style>
  <w:style w:type="paragraph" w:styleId="Text-bulletsubtight" w:customStyle="1">
    <w:name w:val="Text - bullet sub tight"/>
    <w:basedOn w:val="Text-bullettight"/>
    <w:rsid w:val="00BA1B77"/>
    <w:pPr>
      <w:ind w:left="1094"/>
    </w:pPr>
  </w:style>
  <w:style w:type="paragraph" w:styleId="Text-number" w:customStyle="1">
    <w:name w:val="Text - number"/>
    <w:basedOn w:val="Normal"/>
    <w:rsid w:val="00BA1B77"/>
    <w:pPr>
      <w:tabs>
        <w:tab w:val="decimal" w:pos="295"/>
      </w:tabs>
      <w:spacing w:after="0"/>
      <w:ind w:left="533" w:hanging="533"/>
    </w:pPr>
  </w:style>
  <w:style w:type="paragraph" w:styleId="Text-numbertight" w:customStyle="1">
    <w:name w:val="Text - number tight"/>
    <w:basedOn w:val="Text-number"/>
    <w:rsid w:val="00BA1B77"/>
  </w:style>
  <w:style w:type="paragraph" w:styleId="formhead8pt" w:customStyle="1">
    <w:name w:val="form head 8pt"/>
    <w:basedOn w:val="instruction"/>
    <w:rsid w:val="00BA1B77"/>
  </w:style>
  <w:style w:type="paragraph" w:styleId="formcaption9pt" w:customStyle="1">
    <w:name w:val="form caption 9pt"/>
    <w:basedOn w:val="formcaption5pt"/>
    <w:rsid w:val="00BA1B77"/>
    <w:pPr>
      <w:spacing w:before="40" w:after="40"/>
      <w:ind w:left="0"/>
      <w:jc w:val="center"/>
    </w:pPr>
    <w:rPr>
      <w:b/>
      <w:sz w:val="18"/>
    </w:rPr>
  </w:style>
  <w:style w:type="paragraph" w:styleId="checklisthead" w:customStyle="1">
    <w:name w:val="checklist head"/>
    <w:basedOn w:val="guidelines11pt"/>
    <w:rsid w:val="00BA1B77"/>
    <w:pPr>
      <w:spacing w:before="120" w:after="120"/>
      <w:ind w:left="0"/>
    </w:pPr>
  </w:style>
  <w:style w:type="paragraph" w:styleId="checklist2line" w:customStyle="1">
    <w:name w:val="checklist 2line"/>
    <w:basedOn w:val="checklist1line"/>
    <w:rsid w:val="00BA1B77"/>
    <w:pPr>
      <w:spacing w:before="24" w:after="24"/>
    </w:pPr>
  </w:style>
  <w:style w:type="paragraph" w:styleId="formcaption7pt" w:customStyle="1">
    <w:name w:val="form caption 7pt"/>
    <w:basedOn w:val="Normal"/>
    <w:rsid w:val="00BA1B77"/>
    <w:pPr>
      <w:spacing w:before="80" w:after="60"/>
    </w:pPr>
    <w:rPr>
      <w:sz w:val="14"/>
    </w:rPr>
  </w:style>
  <w:style w:type="paragraph" w:styleId="blankpage" w:customStyle="1">
    <w:name w:val="blank page"/>
    <w:basedOn w:val="Normal"/>
    <w:rsid w:val="00BA1B77"/>
    <w:pPr>
      <w:pageBreakBefore/>
      <w:framePr w:hSpace="180" w:wrap="around" w:hAnchor="page" w:vAnchor="page" w:xAlign="center" w:yAlign="center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</w:tabs>
    </w:pPr>
    <w:rPr>
      <w:sz w:val="24"/>
    </w:rPr>
  </w:style>
  <w:style w:type="paragraph" w:styleId="text" w:customStyle="1">
    <w:name w:val="text"/>
    <w:rsid w:val="00BA1B77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2"/>
      <w:lang w:val="en-US" w:eastAsia="en-US"/>
    </w:rPr>
  </w:style>
  <w:style w:type="character" w:styleId="Nmerodepgina">
    <w:name w:val="page number"/>
    <w:basedOn w:val="Fuentedeprrafopredeter"/>
    <w:rsid w:val="00BA1B77"/>
  </w:style>
  <w:style w:type="paragraph" w:styleId="Txt-Closing" w:customStyle="1">
    <w:name w:val="Txt - Closing"/>
    <w:basedOn w:val="Normal"/>
    <w:rsid w:val="00BA1B77"/>
    <w:pPr>
      <w:tabs>
        <w:tab w:val="left" w:pos="432"/>
        <w:tab w:val="left" w:pos="792"/>
        <w:tab w:val="left" w:pos="1152"/>
        <w:tab w:val="left" w:pos="1512"/>
        <w:tab w:val="left" w:pos="1872"/>
        <w:tab w:val="left" w:pos="2232"/>
        <w:tab w:val="left" w:pos="2592"/>
      </w:tabs>
      <w:spacing w:after="0"/>
      <w:ind w:left="4320"/>
    </w:pPr>
    <w:rPr>
      <w:rFonts w:ascii="Times New Roman" w:hAnsi="Times New Roman"/>
      <w:sz w:val="24"/>
    </w:rPr>
  </w:style>
  <w:style w:type="character" w:styleId="Hipervnculo">
    <w:name w:val="Hyperlink"/>
    <w:basedOn w:val="Fuentedeprrafopredeter"/>
    <w:rsid w:val="005C00C2"/>
    <w:rPr>
      <w:color w:val="0000FF"/>
      <w:u w:val="single"/>
    </w:rPr>
  </w:style>
  <w:style w:type="paragraph" w:styleId="Sangradetextonormal">
    <w:name w:val="Body Text Indent"/>
    <w:basedOn w:val="Textoindependiente"/>
    <w:rsid w:val="00564FC5"/>
    <w:pPr>
      <w:overflowPunct/>
      <w:autoSpaceDE/>
      <w:autoSpaceDN/>
      <w:adjustRightInd/>
      <w:spacing w:after="240" w:line="240" w:lineRule="atLeast"/>
      <w:ind w:left="360" w:firstLine="360"/>
      <w:jc w:val="both"/>
      <w:textAlignment w:val="auto"/>
    </w:pPr>
    <w:rPr>
      <w:rFonts w:ascii="Garamond" w:hAnsi="Garamond"/>
      <w:lang w:val="es-ES"/>
    </w:rPr>
  </w:style>
  <w:style w:type="paragraph" w:styleId="TableHeaderCenter" w:customStyle="1">
    <w:name w:val="Table Header Center"/>
    <w:basedOn w:val="Normal"/>
    <w:rsid w:val="00564FC5"/>
    <w:pPr>
      <w:overflowPunct/>
      <w:autoSpaceDE/>
      <w:autoSpaceDN/>
      <w:adjustRightInd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Textoindependiente">
    <w:name w:val="Body Text"/>
    <w:basedOn w:val="Normal"/>
    <w:rsid w:val="00564FC5"/>
    <w:pPr>
      <w:spacing w:after="120"/>
    </w:pPr>
  </w:style>
  <w:style w:type="paragraph" w:styleId="Textodeglobo">
    <w:name w:val="Balloon Text"/>
    <w:basedOn w:val="Normal"/>
    <w:link w:val="TextodegloboCar"/>
    <w:uiPriority w:val="99"/>
    <w:semiHidden/>
    <w:rsid w:val="00DE1EE2"/>
    <w:rPr>
      <w:rFonts w:ascii="Tahoma" w:hAnsi="Tahoma" w:cs="Tahoma"/>
      <w:sz w:val="16"/>
      <w:szCs w:val="16"/>
    </w:rPr>
  </w:style>
  <w:style w:type="paragraph" w:styleId="Body" w:customStyle="1">
    <w:name w:val="Body"/>
    <w:basedOn w:val="Normal"/>
    <w:rsid w:val="00670B8E"/>
    <w:pPr>
      <w:tabs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right" w:pos="3402"/>
        <w:tab w:val="left" w:pos="3969"/>
        <w:tab w:val="left" w:pos="4536"/>
        <w:tab w:val="left" w:pos="5103"/>
        <w:tab w:val="left" w:pos="5670"/>
      </w:tabs>
      <w:spacing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 w:customStyle="1">
    <w:name w:val="Sangria 1"/>
    <w:basedOn w:val="Parrafo1"/>
    <w:rsid w:val="00D26B1B"/>
    <w:pPr>
      <w:numPr>
        <w:numId w:val="16"/>
      </w:numPr>
    </w:pPr>
  </w:style>
  <w:style w:type="paragraph" w:styleId="Parrafo1" w:customStyle="1">
    <w:name w:val="Parrafo 1"/>
    <w:basedOn w:val="Textoindependiente"/>
    <w:rsid w:val="00D26B1B"/>
    <w:pPr>
      <w:overflowPunct/>
      <w:autoSpaceDE/>
      <w:autoSpaceDN/>
      <w:adjustRightInd/>
      <w:spacing w:before="120" w:line="360" w:lineRule="auto"/>
      <w:jc w:val="both"/>
      <w:textAlignment w:val="auto"/>
    </w:pPr>
    <w:rPr>
      <w:rFonts w:ascii="Arial" w:hAnsi="Arial" w:cs="Arial"/>
      <w:sz w:val="20"/>
      <w:lang w:val="es-PE" w:eastAsia="es-ES"/>
    </w:rPr>
  </w:style>
  <w:style w:type="character" w:styleId="Hipervnculovisitado">
    <w:name w:val="FollowedHyperlink"/>
    <w:basedOn w:val="Fuentedeprrafopredeter"/>
    <w:rsid w:val="002351B8"/>
    <w:rPr>
      <w:color w:val="800080"/>
      <w:u w:val="single"/>
    </w:rPr>
  </w:style>
  <w:style w:type="table" w:styleId="Tablaconcuadrcula">
    <w:name w:val="Table Grid"/>
    <w:basedOn w:val="Tablanormal"/>
    <w:uiPriority w:val="39"/>
    <w:rsid w:val="00582370"/>
    <w:pPr>
      <w:overflowPunct w:val="0"/>
      <w:autoSpaceDE w:val="0"/>
      <w:autoSpaceDN w:val="0"/>
      <w:adjustRightInd w:val="0"/>
      <w:spacing w:after="240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iedepginaCar" w:customStyle="1">
    <w:name w:val="Pie de página Car"/>
    <w:basedOn w:val="Fuentedeprrafopredeter"/>
    <w:link w:val="Piedepgina"/>
    <w:rsid w:val="007159D7"/>
    <w:rPr>
      <w:rFonts w:ascii="Helvetica" w:hAnsi="Helvetica"/>
      <w:sz w:val="12"/>
      <w:lang w:val="es-SV" w:eastAsia="en-US" w:bidi="ar-SA"/>
    </w:rPr>
  </w:style>
  <w:style w:type="paragraph" w:styleId="Prrafodelista">
    <w:name w:val="List Paragraph"/>
    <w:basedOn w:val="Normal"/>
    <w:uiPriority w:val="34"/>
    <w:qFormat/>
    <w:rsid w:val="00FA608A"/>
    <w:pPr>
      <w:overflowPunct/>
      <w:autoSpaceDE/>
      <w:autoSpaceDN/>
      <w:adjustRightInd/>
      <w:spacing w:after="0" w:line="276" w:lineRule="auto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character" w:styleId="Refdecomentario">
    <w:name w:val="annotation reference"/>
    <w:basedOn w:val="Fuentedeprrafopredeter"/>
    <w:rsid w:val="00D22B9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D22B94"/>
    <w:rPr>
      <w:sz w:val="20"/>
    </w:rPr>
  </w:style>
  <w:style w:type="character" w:styleId="TextocomentarioCar" w:customStyle="1">
    <w:name w:val="Texto comentario Car"/>
    <w:basedOn w:val="Fuentedeprrafopredeter"/>
    <w:link w:val="Textocomentario"/>
    <w:rsid w:val="00D22B94"/>
    <w:rPr>
      <w:rFonts w:ascii="Helvetica" w:hAnsi="Helvetica"/>
      <w:lang w:val="es-SV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D22B94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rsid w:val="00D22B94"/>
    <w:rPr>
      <w:rFonts w:ascii="Helvetica" w:hAnsi="Helvetica"/>
      <w:b/>
      <w:bCs/>
      <w:lang w:val="es-SV" w:eastAsia="en-US"/>
    </w:rPr>
  </w:style>
  <w:style w:type="character" w:styleId="EncabezadoCar" w:customStyle="1">
    <w:name w:val="Encabezado Car"/>
    <w:link w:val="Encabezado"/>
    <w:uiPriority w:val="99"/>
    <w:rsid w:val="00694040"/>
    <w:rPr>
      <w:rFonts w:ascii="Helvetica" w:hAnsi="Helvetica"/>
      <w:sz w:val="22"/>
      <w:lang w:val="es-SV" w:eastAsia="en-U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30205"/>
    <w:rPr>
      <w:rFonts w:ascii="Tahoma" w:hAnsi="Tahoma" w:cs="Tahoma"/>
      <w:sz w:val="16"/>
      <w:szCs w:val="16"/>
      <w:lang w:val="es-SV" w:eastAsia="en-US"/>
    </w:rPr>
  </w:style>
  <w:style w:type="character" w:styleId="Textodelmarcadordeposicin">
    <w:name w:val="Placeholder Text"/>
    <w:basedOn w:val="Fuentedeprrafopredeter"/>
    <w:uiPriority w:val="99"/>
    <w:semiHidden/>
    <w:rsid w:val="006338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.png" Id="rId1989848950" /><Relationship Type="http://schemas.openxmlformats.org/officeDocument/2006/relationships/image" Target="/media/image2.png" Id="rId772730340" /><Relationship Type="http://schemas.openxmlformats.org/officeDocument/2006/relationships/image" Target="/media/image3.png" Id="rId890530533" /><Relationship Type="http://schemas.openxmlformats.org/officeDocument/2006/relationships/image" Target="/media/image4.png" Id="rId1763828958" /><Relationship Type="http://schemas.openxmlformats.org/officeDocument/2006/relationships/image" Target="/media/image5.png" Id="rId1848909657" /><Relationship Type="http://schemas.openxmlformats.org/officeDocument/2006/relationships/image" Target="/media/image6.png" Id="rId637972095" /><Relationship Type="http://schemas.openxmlformats.org/officeDocument/2006/relationships/image" Target="/media/image8.png" Id="rId148620919" /><Relationship Type="http://schemas.openxmlformats.org/officeDocument/2006/relationships/image" Target="/media/image9.png" Id="rId357897245" /><Relationship Type="http://schemas.openxmlformats.org/officeDocument/2006/relationships/image" Target="/media/imagea.png" Id="rId3786662" /><Relationship Type="http://schemas.openxmlformats.org/officeDocument/2006/relationships/image" Target="/media/imagee.png" Id="rId1581516845" /><Relationship Type="http://schemas.openxmlformats.org/officeDocument/2006/relationships/image" Target="/media/imagef.png" Id="rId918766163" /><Relationship Type="http://schemas.openxmlformats.org/officeDocument/2006/relationships/image" Target="/media/image10.png" Id="rId251291505" /><Relationship Type="http://schemas.openxmlformats.org/officeDocument/2006/relationships/image" Target="/media/image11.png" Id="rId908159373" /><Relationship Type="http://schemas.openxmlformats.org/officeDocument/2006/relationships/image" Target="/media/image12.png" Id="rId1858210559" /><Relationship Type="http://schemas.openxmlformats.org/officeDocument/2006/relationships/image" Target="/media/image13.png" Id="rId851347391" /><Relationship Type="http://schemas.openxmlformats.org/officeDocument/2006/relationships/image" Target="/media/image14.png" Id="rId1426056396" /><Relationship Type="http://schemas.openxmlformats.org/officeDocument/2006/relationships/image" Target="/media/image15.png" Id="rId779210835" /><Relationship Type="http://schemas.openxmlformats.org/officeDocument/2006/relationships/image" Target="/media/image16.png" Id="rId187835300" /><Relationship Type="http://schemas.openxmlformats.org/officeDocument/2006/relationships/image" Target="/media/image17.png" Id="rId1757087327" /><Relationship Type="http://schemas.openxmlformats.org/officeDocument/2006/relationships/image" Target="/media/image18.png" Id="rId142333026" /><Relationship Type="http://schemas.openxmlformats.org/officeDocument/2006/relationships/image" Target="/media/image19.png" Id="rId849943665" /><Relationship Type="http://schemas.openxmlformats.org/officeDocument/2006/relationships/image" Target="/media/image1a.png" Id="rId992539745" /><Relationship Type="http://schemas.openxmlformats.org/officeDocument/2006/relationships/image" Target="/media/image1b.png" Id="rId1478483449" /><Relationship Type="http://schemas.openxmlformats.org/officeDocument/2006/relationships/image" Target="/media/image1c.png" Id="rId50934923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D74E57.C4EA2700" TargetMode="External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D74E57.C4EA2700" TargetMode="Externa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D74E57.C4EA2700" TargetMode="External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ETHOD\GIS\PHASE1\P1-NCR\SAMP1_08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B0216277E842BD951AE76BA990D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382E54-F61A-496A-9E93-DE5D0A39F7D8}"/>
      </w:docPartPr>
      <w:docPartBody>
        <w:p w:rsidR="00B074F0" w:rsidP="00D91516" w:rsidRDefault="00D91516">
          <w:pPr>
            <w:pStyle w:val="FCB0216277E842BD951AE76BA990D57C"/>
          </w:pPr>
          <w:r w:rsidRPr="00B55885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4867127A608428DB1156B28DD751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7AB8B-9A02-4453-B4D1-249E3F247451}"/>
      </w:docPartPr>
      <w:docPartBody>
        <w:p w:rsidR="00896D3C" w:rsidP="00B03320" w:rsidRDefault="00B03320">
          <w:pPr>
            <w:pStyle w:val="D4867127A608428DB1156B28DD751FAB"/>
          </w:pPr>
          <w:r w:rsidRPr="00B55885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F0DECF6383054AABA5A0536AF5F15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AA90C-C95C-4BD8-8B1B-B4F2888F1852}"/>
      </w:docPartPr>
      <w:docPartBody>
        <w:p w:rsidR="000C6AD0" w:rsidP="00896D3C" w:rsidRDefault="00896D3C">
          <w:pPr>
            <w:pStyle w:val="F0DECF6383054AABA5A0536AF5F154EF"/>
          </w:pPr>
          <w:r w:rsidRPr="008C3910">
            <w:rPr>
              <w:rStyle w:val="Textodelmarcadordeposicin"/>
            </w:rPr>
            <w:t>Elija un elemento.</w:t>
          </w:r>
        </w:p>
      </w:docPartBody>
    </w:docPart>
    <w:docPart>
      <w:docPartPr>
        <w:name w:val="162E566C428C48579AF25AC9431CD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6D9E2-F7F4-48F4-BF60-08C447FAF9F0}"/>
      </w:docPartPr>
      <w:docPartBody>
        <w:p w:rsidR="000C6AD0" w:rsidP="00896D3C" w:rsidRDefault="00896D3C">
          <w:pPr>
            <w:pStyle w:val="162E566C428C48579AF25AC9431CDC22"/>
          </w:pPr>
          <w:r w:rsidRPr="008C391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3F"/>
    <w:rsid w:val="00032DBC"/>
    <w:rsid w:val="00050AE1"/>
    <w:rsid w:val="00053410"/>
    <w:rsid w:val="00091CA6"/>
    <w:rsid w:val="000C6AD0"/>
    <w:rsid w:val="000F3AC1"/>
    <w:rsid w:val="001976FD"/>
    <w:rsid w:val="00246243"/>
    <w:rsid w:val="00251B94"/>
    <w:rsid w:val="00327E3E"/>
    <w:rsid w:val="003978D3"/>
    <w:rsid w:val="00693191"/>
    <w:rsid w:val="006F6FC2"/>
    <w:rsid w:val="008349CC"/>
    <w:rsid w:val="00896D3C"/>
    <w:rsid w:val="009778F5"/>
    <w:rsid w:val="00B03320"/>
    <w:rsid w:val="00B074F0"/>
    <w:rsid w:val="00BB483F"/>
    <w:rsid w:val="00C82EDD"/>
    <w:rsid w:val="00CA5EAA"/>
    <w:rsid w:val="00CD3635"/>
    <w:rsid w:val="00D91516"/>
    <w:rsid w:val="00ED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96D3C"/>
    <w:rPr>
      <w:color w:val="666666"/>
    </w:rPr>
  </w:style>
  <w:style w:type="paragraph" w:customStyle="1" w:styleId="D4867127A608428DB1156B28DD751FAB">
    <w:name w:val="D4867127A608428DB1156B28DD751FAB"/>
    <w:rsid w:val="00B03320"/>
  </w:style>
  <w:style w:type="paragraph" w:customStyle="1" w:styleId="FCB0216277E842BD951AE76BA990D57C">
    <w:name w:val="FCB0216277E842BD951AE76BA990D57C"/>
    <w:rsid w:val="00D91516"/>
  </w:style>
  <w:style w:type="paragraph" w:customStyle="1" w:styleId="F0DECF6383054AABA5A0536AF5F154EF">
    <w:name w:val="F0DECF6383054AABA5A0536AF5F154EF"/>
    <w:rsid w:val="00896D3C"/>
  </w:style>
  <w:style w:type="paragraph" w:customStyle="1" w:styleId="162E566C428C48579AF25AC9431CDC22">
    <w:name w:val="162E566C428C48579AF25AC9431CDC22"/>
    <w:rsid w:val="00896D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DescripciondeFormulario xmlns="3157fc19-6672-4dd9-9c89-f7691ee1dd6e">Pruebas Tecnicas</DescripciondeFormulario>
    <TaxCatchAll xmlns="f0a76b96-e615-42dd-b2a9-641b47b86547" xsi:nil="true"/>
    <lcf76f155ced4ddcb4097134ff3c332f xmlns="3157fc19-6672-4dd9-9c89-f7691ee1dd6e">
      <Terms xmlns="http://schemas.microsoft.com/office/infopath/2007/PartnerControls"/>
    </lcf76f155ced4ddcb4097134ff3c332f>
    <Fecha xmlns="3157fc19-6672-4dd9-9c89-f7691ee1dd6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423D52131C04EBABDE405D8C52D3F" ma:contentTypeVersion="17" ma:contentTypeDescription="Crear nuevo documento." ma:contentTypeScope="" ma:versionID="9d72f23524df71e495b341552b554a4a">
  <xsd:schema xmlns:xsd="http://www.w3.org/2001/XMLSchema" xmlns:xs="http://www.w3.org/2001/XMLSchema" xmlns:p="http://schemas.microsoft.com/office/2006/metadata/properties" xmlns:ns2="3157fc19-6672-4dd9-9c89-f7691ee1dd6e" xmlns:ns3="f0a76b96-e615-42dd-b2a9-641b47b86547" targetNamespace="http://schemas.microsoft.com/office/2006/metadata/properties" ma:root="true" ma:fieldsID="4a436cf91cec189392ecfd5177576189" ns2:_="" ns3:_="">
    <xsd:import namespace="3157fc19-6672-4dd9-9c89-f7691ee1dd6e"/>
    <xsd:import namespace="f0a76b96-e615-42dd-b2a9-641b47b86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escripciondeFormulari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7fc19-6672-4dd9-9c89-f7691ee1d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escripciondeFormulario" ma:index="12" nillable="true" ma:displayName="Descripción de Formulario" ma:format="Dropdown" ma:internalName="DescripciondeFormulario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76b96-e615-42dd-b2a9-641b47b86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7ce8f82-bbb9-450f-8513-e7c4ee8cdf6d}" ma:internalName="TaxCatchAll" ma:showField="CatchAllData" ma:web="f0a76b96-e615-42dd-b2a9-641b47b86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  <ds:schemaRef ds:uri="3157fc19-6672-4dd9-9c89-f7691ee1dd6e"/>
    <ds:schemaRef ds:uri="f0a76b96-e615-42dd-b2a9-641b47b86547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F356074-5305-40E7-86BD-CDADB039935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0C7C17-40E9-4DE8-A890-EB035221D6E2}"/>
</file>

<file path=customXml/itemProps4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SAMP1_08.DOT</ap:Template>
  <ap:Application>Microsoft Word for the web</ap:Application>
  <ap:DocSecurity>0</ap:DocSecurity>
  <ap:ScaleCrop>false</ap:ScaleCrop>
  <ap:Company>Banco Agrícola - Desarrollo de Sistemas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Statement of Work - Banco Agrícola</dc:title>
  <dc:subject>Plantilla de solicitud de requerimientos</dc:subject>
  <dc:creator>aggiron</dc:creator>
  <dc:description>Información resultado de reunión de trabajo para plantear la solución al requerimiento.</dc:description>
  <lastModifiedBy>Ricardo Hernandez Esquivel</lastModifiedBy>
  <revision>43</revision>
  <lastPrinted>2021-06-10T15:49:00.0000000Z</lastPrinted>
  <dcterms:created xsi:type="dcterms:W3CDTF">2025-05-21T20:48:00.0000000Z</dcterms:created>
  <dcterms:modified xsi:type="dcterms:W3CDTF">2026-09-30T00:17:32.4678753Z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0x010100644423D52131C04EBABDE405D8C52D3F</vt:lpwstr>
  </property>
  <property fmtid="{D5CDD505-2E9C-101B-9397-08002B2CF9AE}" pid="3" name="_ExtendedDescription">
    <vt:lpwstr>&lt;div class="ExternalClassDD9AF13DDEFC4F5787283160B1F10CF4"&gt;Pruebas Técnicas&lt;/div&gt;</vt:lpwstr>
  </property>
  <property fmtid="{D5CDD505-2E9C-101B-9397-08002B2CF9AE}" pid="4" name="Order">
    <vt:r8>30500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SIP_Label_7c33d0a5-4c38-4058-b701-15f9500cbbb9_Enabled">
    <vt:lpwstr>true</vt:lpwstr>
  </property>
  <property fmtid="{D5CDD505-2E9C-101B-9397-08002B2CF9AE}" pid="13" name="MSIP_Label_7c33d0a5-4c38-4058-b701-15f9500cbbb9_SetDate">
    <vt:lpwstr>2025-05-21T20:48:59Z</vt:lpwstr>
  </property>
  <property fmtid="{D5CDD505-2E9C-101B-9397-08002B2CF9AE}" pid="14" name="MSIP_Label_7c33d0a5-4c38-4058-b701-15f9500cbbb9_Method">
    <vt:lpwstr>Standard</vt:lpwstr>
  </property>
  <property fmtid="{D5CDD505-2E9C-101B-9397-08002B2CF9AE}" pid="15" name="MSIP_Label_7c33d0a5-4c38-4058-b701-15f9500cbbb9_Name">
    <vt:lpwstr>Bancoagricola Clasificación - Interna</vt:lpwstr>
  </property>
  <property fmtid="{D5CDD505-2E9C-101B-9397-08002B2CF9AE}" pid="16" name="MSIP_Label_7c33d0a5-4c38-4058-b701-15f9500cbbb9_SiteId">
    <vt:lpwstr>b5e244bd-c492-495b-8b10-61bfd453e423</vt:lpwstr>
  </property>
  <property fmtid="{D5CDD505-2E9C-101B-9397-08002B2CF9AE}" pid="17" name="MSIP_Label_7c33d0a5-4c38-4058-b701-15f9500cbbb9_ActionId">
    <vt:lpwstr>b95cdf27-c584-48a8-b5c0-e58906558a10</vt:lpwstr>
  </property>
  <property fmtid="{D5CDD505-2E9C-101B-9397-08002B2CF9AE}" pid="18" name="MSIP_Label_7c33d0a5-4c38-4058-b701-15f9500cbbb9_ContentBits">
    <vt:lpwstr>0</vt:lpwstr>
  </property>
  <property fmtid="{D5CDD505-2E9C-101B-9397-08002B2CF9AE}" pid="19" name="MSIP_Label_7c33d0a5-4c38-4058-b701-15f9500cbbb9_Tag">
    <vt:lpwstr>10, 3, 0, 2</vt:lpwstr>
  </property>
  <property fmtid="{D5CDD505-2E9C-101B-9397-08002B2CF9AE}" pid="20" name="MediaServiceImageTags">
    <vt:lpwstr/>
  </property>
</Properties>
</file>