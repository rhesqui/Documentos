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1</w:t>
            </w:r>
            <w:r>
              <w:rPr>
                <w:b/>
                <w:color w:val="000000"/>
                <w:sz w:val="20"/>
              </w:rPr>
              <w:t>7</w:t>
            </w:r>
            <w:r>
              <w:rPr>
                <w:b/>
                <w:color w:val="000000"/>
                <w:sz w:val="20"/>
              </w:rPr>
              <w:t>/09/2026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900219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900219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Adecuaciones API Unificada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 elimina el bloqueo/restricción que se tiene para tarjetas MasterCard, específicamente las que inician con BIN 5 MDES para los únicos 4144354, 4915667 y 4737457.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TokenizationGetCard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TokenizationGetCard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Ejecutar pipeline NU1110008_GetAvailableTokenizationCards_TKN_INT_CI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51</TotalTime>
  <Application>LibreOffice/24.2.2.2$Windows_x86 LibreOffice_project/d56cc158d8a96260b836f100ef4b4ef25d6f1a01</Application>
  <AppVersion>15.0000</AppVersion>
  <Pages>1</Pages>
  <Words>156</Words>
  <Characters>930</Characters>
  <CharactersWithSpaces>1207</CharactersWithSpaces>
  <Paragraphs>43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2026-09-16T11:44:57Z</dcterms:modified>
  <cp:revision>64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