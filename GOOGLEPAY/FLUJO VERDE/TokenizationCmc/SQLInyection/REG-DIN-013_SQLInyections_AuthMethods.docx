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03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/0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9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En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l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pi LifeCycleNotifications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LifeCycleNotification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"DNITHE413226560923471800",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"V-4623270735441413459781",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"tokenType": "COF",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"dateTime": "2023-06-13T22:43:15.000",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"event": "CREATED",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"deviceID": "000000000000000004437188"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"4890243B82766007917E19BB",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"encryptedData":"pt+rfoRSHt5e/rjD25dDOAlYQ1NGGvrw9Ab307RjmhapbJrYH56kapbdeLft0Q6/F3mtV3qsoTkmFAGzrZW4gtsBKtwlvpBzycvEEYaM3mj70NYyC1YbllHLo3H6j4rvx8WBjDaMYu9hscqTai0ZWcWzicucvLUW+g==",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"383346699928845",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"encryptedTokenInfo": {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"69C12EC571F41812F165350A",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 "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",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tru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3 LETRAS [A-Z] y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93900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libre: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{0, 64] caracteres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Restricción: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 contener caracteres especiales como: {</w:t>
            </w:r>
            <w:r>
              <w:rPr>
                <w:rFonts w:eastAsia="Calibri" w:cs="Times New Roman" w:ascii="Consolas" w:hAnsi="Consolas"/>
                <w:b/>
                <w:bCs/>
                <w:i/>
                <w:iCs/>
                <w:caps w:val="false"/>
                <w:smallCaps w:val="false"/>
                <w:color w:val="2A00FF"/>
                <w:spacing w:val="0"/>
                <w:kern w:val="0"/>
                <w:sz w:val="20"/>
                <w:szCs w:val="21"/>
                <w:shd w:fill="E8F2FE" w:val="clear"/>
                <w:lang w:val="es-ES" w:eastAsia="es-SV" w:bidi="ar-SA"/>
              </w:rPr>
              <w:t>&lt;&gt;'\\\"/;`%+*()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}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06850" cy="1974850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el dato :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38600" cy="1987550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libre: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{0, 64] caracteres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Restricción: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 contener caracteres especiales como: {</w:t>
            </w:r>
            <w:r>
              <w:rPr>
                <w:rFonts w:eastAsia="Calibri" w:cs="Times New Roman" w:ascii="Consolas" w:hAnsi="Consolas"/>
                <w:b/>
                <w:bCs/>
                <w:i/>
                <w:iCs/>
                <w:caps w:val="false"/>
                <w:smallCaps w:val="false"/>
                <w:color w:val="2A00FF"/>
                <w:spacing w:val="0"/>
                <w:kern w:val="0"/>
                <w:sz w:val="20"/>
                <w:szCs w:val="21"/>
                <w:shd w:fill="E8F2FE" w:val="clear"/>
                <w:lang w:val="es-ES" w:eastAsia="es-SV" w:bidi="ar-SA"/>
              </w:rPr>
              <w:t>&lt;&gt;'\\\"/;`%+*()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}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7650" cy="1993900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25900" cy="1974850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{11, 30}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1300" cy="198755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6 LETRAS [A-Z] y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3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5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29435"/>
                  <wp:effectExtent l="0" t="0" r="0" b="0"/>
                  <wp:wrapSquare wrapText="largest"/>
                  <wp:docPr id="17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YYYY-MM-DDThh:mm:ss.mss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8325"/>
                  <wp:effectExtent l="0" t="0" r="0" b="0"/>
                  <wp:wrapSquare wrapText="largest"/>
                  <wp:docPr id="19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10 Copia 1 Copia 2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10 Copia 1 Copia 2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“event”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14830"/>
                  <wp:effectExtent l="0" t="0" r="0" b="0"/>
                  <wp:wrapSquare wrapText="largest"/>
                  <wp:docPr id="21" name="Imagen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 Copia 2 Copia 1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 Copia 2 Copia 1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“deviceInfo”  → no ees mandatorio, por lo que puede o no venir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000000000000000004437188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31490"/>
                  <wp:effectExtent l="0" t="0" r="0" b="0"/>
                  <wp:wrapSquare wrapText="largest"/>
                  <wp:docPr id="23" name="Imagen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9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9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“encryptedCardInfo”  → 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25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Mayúsculas, minúsculas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7429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9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9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98980"/>
                  <wp:effectExtent l="0" t="0" r="0" b="0"/>
                  <wp:wrapSquare wrapText="largest"/>
                  <wp:docPr id="2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“encryptedTokenInfo”  → 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/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2"/>
                <w:numId w:val="8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15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3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6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9"/>
              </w:numPr>
              <w:ind w:hanging="0" w:left="1440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Mayúsculas, minúsculas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17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871470"/>
                  <wp:effectExtent l="0" t="0" r="0" b="0"/>
                  <wp:wrapSquare wrapText="largest"/>
                  <wp:docPr id="33" name="Imagen14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4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8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9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9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59940"/>
                  <wp:effectExtent l="0" t="0" r="0" b="0"/>
                  <wp:wrapSquare wrapText="largest"/>
                  <wp:docPr id="3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9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9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Authentication Methods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37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38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39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08785"/>
                  <wp:effectExtent l="0" t="0" r="0" b="0"/>
                  <wp:wrapSquare wrapText="largest"/>
                  <wp:docPr id="40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1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8470"/>
                  <wp:effectExtent l="0" t="0" r="0" b="0"/>
                  <wp:wrapSquare wrapText="largest"/>
                  <wp:docPr id="42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3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1485"/>
                  <wp:effectExtent l="0" t="0" r="0" b="0"/>
                  <wp:wrapSquare wrapText="largest"/>
                  <wp:docPr id="44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5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41170"/>
                  <wp:effectExtent l="0" t="0" r="0" b="0"/>
                  <wp:wrapSquare wrapText="largest"/>
                  <wp:docPr id="46" name="Imagen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“source”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MANUALLY | ONFILE | 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05660"/>
                  <wp:effectExtent l="0" t="0" r="0" b="0"/>
                  <wp:wrapSquare wrapText="largest"/>
                  <wp:docPr id="47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95145"/>
                  <wp:effectExtent l="0" t="0" r="0" b="0"/>
                  <wp:wrapSquare wrapText="largest"/>
                  <wp:docPr id="48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DNITHE413226560923473254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45] caracteres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56180"/>
                  <wp:effectExtent l="0" t="0" r="0" b="0"/>
                  <wp:wrapSquare wrapText="largest"/>
                  <wp:docPr id="49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4845"/>
                  <wp:effectExtent l="0" t="0" r="0" b="0"/>
                  <wp:wrapSquare wrapText="largest"/>
                  <wp:docPr id="50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40010025772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{1, 45]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39035"/>
                  <wp:effectExtent l="0" t="0" r="0" b="0"/>
                  <wp:wrapSquare wrapText="largest"/>
                  <wp:docPr id="51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1975"/>
                  <wp:effectExtent l="0" t="0" r="0" b="0"/>
                  <wp:wrapSquare wrapText="largest"/>
                  <wp:docPr id="52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4073190328830917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{16]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25395"/>
                  <wp:effectExtent l="0" t="0" r="0" b="0"/>
                  <wp:wrapSquare wrapText="largest"/>
                  <wp:docPr id="53" name="Imagen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92910"/>
                  <wp:effectExtent l="0" t="0" r="0" b="0"/>
                  <wp:wrapSquare wrapText="largest"/>
                  <wp:docPr id="54" name="Imagen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56"/>
      <w:headerReference w:type="default" r:id="rId57"/>
      <w:footerReference w:type="even" r:id="rId58"/>
      <w:footerReference w:type="default" r:id="rId59"/>
      <w:type w:val="nextPage"/>
      <w:pgSz w:w="12240" w:h="15840"/>
      <w:pgMar w:left="1440" w:right="1041" w:gutter="0" w:header="0" w:top="57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6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7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8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tru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fals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fals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fals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fals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header" Target="header1.xml"/><Relationship Id="rId57" Type="http://schemas.openxmlformats.org/officeDocument/2006/relationships/header" Target="header2.xml"/><Relationship Id="rId58" Type="http://schemas.openxmlformats.org/officeDocument/2006/relationships/footer" Target="footer1.xml"/><Relationship Id="rId59" Type="http://schemas.openxmlformats.org/officeDocument/2006/relationships/footer" Target="footer2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<Relationship Id="rId65" Type="http://schemas.openxmlformats.org/officeDocument/2006/relationships/customXml" Target="../customXml/item2.xml"/><Relationship Id="rId66" Type="http://schemas.openxmlformats.org/officeDocument/2006/relationships/customXml" Target="../customXml/item3.xml"/><Relationship Id="rId6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628</TotalTime>
  <Application>LibreOffice/24.2.2.2$Windows_x86 LibreOffice_project/d56cc158d8a96260b836f100ef4b4ef25d6f1a01</Application>
  <AppVersion>15.0000</AppVersion>
  <Pages>25</Pages>
  <Words>850</Words>
  <Characters>6631</Characters>
  <CharactersWithSpaces>7512</CharactersWithSpaces>
  <Paragraphs>238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2024-09-03T21:41:43Z</dcterms:modified>
  <cp:revision>53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